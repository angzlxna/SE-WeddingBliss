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5395"/>
        <w:gridCol w:w="5395"/>
      </w:tblGrid>
      <w:tr w:rsidR="001D78B9" w:rsidRPr="00C741DF" w14:paraId="18EF4DBC" w14:textId="77777777" w:rsidTr="00216DB3">
        <w:trPr>
          <w:trHeight w:val="1605"/>
        </w:trPr>
        <w:tc>
          <w:tcPr>
            <w:tcW w:w="10790" w:type="dxa"/>
            <w:gridSpan w:val="2"/>
            <w:vAlign w:val="center"/>
          </w:tcPr>
          <w:p w14:paraId="61A2C781" w14:textId="77777777" w:rsidR="001D78B9" w:rsidRPr="00F62EE6" w:rsidRDefault="007564F5" w:rsidP="00290F6E">
            <w:pPr>
              <w:pStyle w:val="Heading1"/>
              <w:jc w:val="center"/>
              <w:rPr>
                <w:lang w:val="de-DE"/>
              </w:rPr>
            </w:pPr>
            <w:bookmarkStart w:id="0" w:name="_Toc187513399"/>
            <w:r w:rsidRPr="00F62EE6">
              <w:rPr>
                <w:lang w:val="de-DE"/>
              </w:rPr>
              <w:t>Pflichtenheft</w:t>
            </w:r>
            <w:bookmarkEnd w:id="0"/>
          </w:p>
          <w:p w14:paraId="6DAAF2D3" w14:textId="7BC8DA3B" w:rsidR="0010399A" w:rsidRDefault="007053FA" w:rsidP="00290F6E">
            <w:pPr>
              <w:jc w:val="center"/>
              <w:rPr>
                <w:lang w:val="de-DE"/>
              </w:rPr>
            </w:pPr>
            <w:r w:rsidRPr="007053FA">
              <w:rPr>
                <w:lang w:val="de-DE"/>
              </w:rPr>
              <w:t>zur Digitalisierung einer Eventplanungslösung</w:t>
            </w:r>
            <w:r w:rsidR="00F62EE6">
              <w:rPr>
                <w:lang w:val="de-DE"/>
              </w:rPr>
              <w:t xml:space="preserve"> </w:t>
            </w:r>
            <w:r w:rsidRPr="007053FA">
              <w:rPr>
                <w:lang w:val="de-DE"/>
              </w:rPr>
              <w:t>für das Unternehmen Wedding Bliss</w:t>
            </w:r>
          </w:p>
          <w:p w14:paraId="432260FB" w14:textId="48B90C1F" w:rsidR="003E5F82" w:rsidRPr="00C741DF" w:rsidRDefault="003E5F82" w:rsidP="00290F6E">
            <w:pPr>
              <w:jc w:val="center"/>
              <w:rPr>
                <w:lang w:val="de-DE"/>
              </w:rPr>
            </w:pPr>
            <w:r>
              <w:rPr>
                <w:lang w:val="de-DE"/>
              </w:rPr>
              <w:t>St</w:t>
            </w:r>
            <w:r w:rsidR="0010399A">
              <w:rPr>
                <w:lang w:val="de-DE"/>
              </w:rPr>
              <w:t>an</w:t>
            </w:r>
            <w:r>
              <w:rPr>
                <w:lang w:val="de-DE"/>
              </w:rPr>
              <w:t>d:</w:t>
            </w:r>
            <w:r w:rsidR="002C6E40">
              <w:rPr>
                <w:lang w:val="de-DE"/>
              </w:rPr>
              <w:t xml:space="preserve"> </w:t>
            </w:r>
            <w:r>
              <w:rPr>
                <w:lang w:val="de-DE"/>
              </w:rPr>
              <w:t>17.01.2025</w:t>
            </w:r>
          </w:p>
        </w:tc>
      </w:tr>
      <w:tr w:rsidR="00637B83" w14:paraId="3E5E0425" w14:textId="77777777" w:rsidTr="009D6D9B">
        <w:trPr>
          <w:trHeight w:val="7494"/>
        </w:trPr>
        <w:tc>
          <w:tcPr>
            <w:tcW w:w="10790" w:type="dxa"/>
            <w:gridSpan w:val="2"/>
            <w:vAlign w:val="center"/>
          </w:tcPr>
          <w:p w14:paraId="2F85E2E4" w14:textId="29E9A209" w:rsidR="00637B83" w:rsidRDefault="00965E42" w:rsidP="00290F6E">
            <w:pPr>
              <w:jc w:val="center"/>
            </w:pPr>
            <w:r>
              <w:rPr>
                <w:noProof/>
                <w:lang w:eastAsia="en-AU"/>
              </w:rPr>
              <w:drawing>
                <wp:inline distT="0" distB="0" distL="0" distR="0" wp14:anchorId="3841C780" wp14:editId="5626CE20">
                  <wp:extent cx="4762500" cy="4762500"/>
                  <wp:effectExtent l="0" t="0" r="0" b="0"/>
                  <wp:docPr id="351905423" name="Picture 4" descr="A blue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05423" name="Picture 4" descr="A blue and white logo"/>
                          <pic:cNvPicPr/>
                        </pic:nvPicPr>
                        <pic:blipFill>
                          <a:blip r:embed="rId11">
                            <a:extLst>
                              <a:ext uri="{28A0092B-C50C-407E-A947-70E740481C1C}">
                                <a14:useLocalDpi xmlns:a14="http://schemas.microsoft.com/office/drawing/2010/main" val="0"/>
                              </a:ext>
                            </a:extLst>
                          </a:blip>
                          <a:stretch>
                            <a:fillRect/>
                          </a:stretch>
                        </pic:blipFill>
                        <pic:spPr>
                          <a:xfrm>
                            <a:off x="0" y="0"/>
                            <a:ext cx="4762500" cy="4762500"/>
                          </a:xfrm>
                          <a:prstGeom prst="rect">
                            <a:avLst/>
                          </a:prstGeom>
                        </pic:spPr>
                      </pic:pic>
                    </a:graphicData>
                  </a:graphic>
                </wp:inline>
              </w:drawing>
            </w:r>
          </w:p>
        </w:tc>
      </w:tr>
      <w:tr w:rsidR="00A81248" w:rsidRPr="00EC6E11" w14:paraId="5ED5686F" w14:textId="77777777" w:rsidTr="00216DB3">
        <w:trPr>
          <w:trHeight w:val="1004"/>
        </w:trPr>
        <w:tc>
          <w:tcPr>
            <w:tcW w:w="5395" w:type="dxa"/>
            <w:vAlign w:val="center"/>
          </w:tcPr>
          <w:p w14:paraId="37D1C593" w14:textId="1CDA8BC3" w:rsidR="00637B83" w:rsidRPr="008138E0" w:rsidRDefault="00D0355C" w:rsidP="00290F6E">
            <w:pPr>
              <w:pStyle w:val="Heading2"/>
              <w:jc w:val="center"/>
              <w:rPr>
                <w:lang w:val="de-DE"/>
              </w:rPr>
            </w:pPr>
            <w:r w:rsidRPr="008138E0">
              <w:rPr>
                <w:lang w:val="de-DE"/>
              </w:rPr>
              <w:t>Auftraggeber:</w:t>
            </w:r>
          </w:p>
          <w:p w14:paraId="69078348" w14:textId="77777777" w:rsidR="00D0355C" w:rsidRPr="008138E0" w:rsidRDefault="00D0355C" w:rsidP="00290F6E">
            <w:pPr>
              <w:jc w:val="center"/>
              <w:rPr>
                <w:lang w:val="de-DE"/>
              </w:rPr>
            </w:pPr>
          </w:p>
          <w:p w14:paraId="7BE90601" w14:textId="62BFD496" w:rsidR="00EC6E11" w:rsidRDefault="00EC6E11" w:rsidP="00290F6E">
            <w:pPr>
              <w:pStyle w:val="Heading2"/>
              <w:jc w:val="center"/>
              <w:rPr>
                <w:lang w:val="de-DE"/>
              </w:rPr>
            </w:pPr>
            <w:bookmarkStart w:id="1" w:name="_Toc187513401"/>
            <w:r w:rsidRPr="00EC6E11">
              <w:rPr>
                <w:lang w:val="de-DE"/>
              </w:rPr>
              <w:t>WEDDING BLISS</w:t>
            </w:r>
          </w:p>
          <w:p w14:paraId="000F3FE0" w14:textId="77777777" w:rsidR="00AE072A" w:rsidRPr="00AE072A" w:rsidRDefault="00AE072A" w:rsidP="00290F6E">
            <w:pPr>
              <w:jc w:val="center"/>
              <w:rPr>
                <w:lang w:val="de-DE"/>
              </w:rPr>
            </w:pPr>
          </w:p>
          <w:p w14:paraId="2BF56A2C" w14:textId="4B07DC49" w:rsidR="00454AE1" w:rsidRPr="00454AE1" w:rsidRDefault="00454AE1" w:rsidP="00290F6E">
            <w:pPr>
              <w:jc w:val="center"/>
              <w:rPr>
                <w:lang w:val="de-DE"/>
              </w:rPr>
            </w:pPr>
            <w:r w:rsidRPr="00454AE1">
              <w:rPr>
                <w:lang w:val="de-DE"/>
              </w:rPr>
              <w:t>Musterstraße 123</w:t>
            </w:r>
          </w:p>
          <w:p w14:paraId="22F71BC4" w14:textId="77777777" w:rsidR="00A81248" w:rsidRDefault="00454AE1" w:rsidP="00290F6E">
            <w:pPr>
              <w:jc w:val="center"/>
              <w:rPr>
                <w:lang w:val="de-DE"/>
              </w:rPr>
            </w:pPr>
            <w:r w:rsidRPr="00454AE1">
              <w:rPr>
                <w:lang w:val="de-DE"/>
              </w:rPr>
              <w:t>40210 Düsseldorf</w:t>
            </w:r>
            <w:bookmarkEnd w:id="1"/>
          </w:p>
          <w:p w14:paraId="21FB51E7" w14:textId="77777777" w:rsidR="00AE072A" w:rsidRPr="00AE072A" w:rsidRDefault="00AE072A" w:rsidP="00290F6E">
            <w:pPr>
              <w:jc w:val="center"/>
              <w:rPr>
                <w:lang w:val="de-DE"/>
              </w:rPr>
            </w:pPr>
            <w:r w:rsidRPr="00AE072A">
              <w:rPr>
                <w:lang w:val="de-DE"/>
              </w:rPr>
              <w:t>Ansprechpartner:</w:t>
            </w:r>
          </w:p>
          <w:p w14:paraId="4181C5F6" w14:textId="58C3F92F" w:rsidR="00AE072A" w:rsidRDefault="00AE072A" w:rsidP="00290F6E">
            <w:pPr>
              <w:jc w:val="center"/>
              <w:rPr>
                <w:lang w:val="de-DE"/>
              </w:rPr>
            </w:pPr>
            <w:r w:rsidRPr="00AE072A">
              <w:rPr>
                <w:lang w:val="de-DE"/>
              </w:rPr>
              <w:t>Laura Richter</w:t>
            </w:r>
          </w:p>
          <w:p w14:paraId="059572D8" w14:textId="77777777" w:rsidR="00AE072A" w:rsidRPr="00AE072A" w:rsidRDefault="00AE072A" w:rsidP="00290F6E">
            <w:pPr>
              <w:jc w:val="center"/>
              <w:rPr>
                <w:lang w:val="de-DE"/>
              </w:rPr>
            </w:pPr>
          </w:p>
        </w:tc>
        <w:tc>
          <w:tcPr>
            <w:tcW w:w="5395" w:type="dxa"/>
            <w:vAlign w:val="center"/>
          </w:tcPr>
          <w:p w14:paraId="51638529" w14:textId="39E965A2" w:rsidR="00637B83" w:rsidRPr="008138E0" w:rsidRDefault="00D0355C" w:rsidP="00290F6E">
            <w:pPr>
              <w:pStyle w:val="Heading2"/>
              <w:jc w:val="center"/>
              <w:rPr>
                <w:lang w:val="de-DE"/>
              </w:rPr>
            </w:pPr>
            <w:bookmarkStart w:id="2" w:name="_Toc187513402"/>
            <w:r w:rsidRPr="008138E0">
              <w:rPr>
                <w:lang w:val="de-DE"/>
              </w:rPr>
              <w:t>A</w:t>
            </w:r>
            <w:bookmarkEnd w:id="2"/>
            <w:r w:rsidRPr="008138E0">
              <w:rPr>
                <w:lang w:val="de-DE"/>
              </w:rPr>
              <w:t>uftragnehmer:</w:t>
            </w:r>
          </w:p>
          <w:p w14:paraId="1A1EC88A" w14:textId="77777777" w:rsidR="00D0355C" w:rsidRPr="008138E0" w:rsidRDefault="00D0355C" w:rsidP="00290F6E">
            <w:pPr>
              <w:jc w:val="center"/>
              <w:rPr>
                <w:lang w:val="de-DE"/>
              </w:rPr>
            </w:pPr>
          </w:p>
          <w:p w14:paraId="0E80295E" w14:textId="1FFABE7B" w:rsidR="00D0355C" w:rsidRDefault="00D0355C" w:rsidP="00290F6E">
            <w:pPr>
              <w:pStyle w:val="Heading2"/>
              <w:jc w:val="center"/>
              <w:rPr>
                <w:lang w:val="de-DE"/>
              </w:rPr>
            </w:pPr>
            <w:bookmarkStart w:id="3" w:name="_Toc187513403"/>
            <w:r w:rsidRPr="00EC6E11">
              <w:rPr>
                <w:lang w:val="de-DE"/>
              </w:rPr>
              <w:t>INNOVASOFT</w:t>
            </w:r>
          </w:p>
          <w:p w14:paraId="6A080B24" w14:textId="77777777" w:rsidR="00DD4F44" w:rsidRPr="00DD4F44" w:rsidRDefault="00DD4F44" w:rsidP="00290F6E">
            <w:pPr>
              <w:jc w:val="center"/>
              <w:rPr>
                <w:lang w:val="de-DE"/>
              </w:rPr>
            </w:pPr>
          </w:p>
          <w:p w14:paraId="65BFB2BE" w14:textId="77777777" w:rsidR="00D0355C" w:rsidRPr="002222B0" w:rsidRDefault="00D0355C" w:rsidP="00290F6E">
            <w:pPr>
              <w:jc w:val="center"/>
              <w:rPr>
                <w:lang w:val="de-DE"/>
              </w:rPr>
            </w:pPr>
            <w:r w:rsidRPr="002222B0">
              <w:rPr>
                <w:lang w:val="de-DE"/>
              </w:rPr>
              <w:t>Musterstraße 1</w:t>
            </w:r>
          </w:p>
          <w:p w14:paraId="06391AB0" w14:textId="77777777" w:rsidR="00D0355C" w:rsidRPr="002222B0" w:rsidRDefault="00D0355C" w:rsidP="00290F6E">
            <w:pPr>
              <w:jc w:val="center"/>
              <w:rPr>
                <w:lang w:val="de-DE"/>
              </w:rPr>
            </w:pPr>
            <w:r w:rsidRPr="002222B0">
              <w:rPr>
                <w:lang w:val="de-DE"/>
              </w:rPr>
              <w:t>01069 Dresden</w:t>
            </w:r>
          </w:p>
          <w:bookmarkEnd w:id="3"/>
          <w:p w14:paraId="5848A25E" w14:textId="713B68E5" w:rsidR="00AE072A" w:rsidRPr="002222B0" w:rsidRDefault="00AE072A" w:rsidP="00290F6E">
            <w:pPr>
              <w:jc w:val="center"/>
              <w:rPr>
                <w:lang w:val="de-DE"/>
              </w:rPr>
            </w:pPr>
            <w:r w:rsidRPr="002222B0">
              <w:rPr>
                <w:lang w:val="de-DE"/>
              </w:rPr>
              <w:t>Ansprechpartner:</w:t>
            </w:r>
          </w:p>
          <w:p w14:paraId="7589E70F" w14:textId="7C616290" w:rsidR="00AE072A" w:rsidRPr="00290F6E" w:rsidRDefault="00AE072A" w:rsidP="00290F6E">
            <w:pPr>
              <w:jc w:val="center"/>
            </w:pPr>
            <w:r w:rsidRPr="00290F6E">
              <w:t>Jennifer Vindimut</w:t>
            </w:r>
          </w:p>
          <w:p w14:paraId="71F854AD" w14:textId="0A2D585B" w:rsidR="00AE072A" w:rsidRPr="00AE072A" w:rsidRDefault="00AE072A" w:rsidP="00290F6E">
            <w:pPr>
              <w:jc w:val="center"/>
              <w:rPr>
                <w:lang w:val="de-DE"/>
              </w:rPr>
            </w:pPr>
          </w:p>
        </w:tc>
      </w:tr>
    </w:tbl>
    <w:p w14:paraId="6FF257A7" w14:textId="3D7667F3" w:rsidR="003E5F82" w:rsidRPr="00EC6E11" w:rsidRDefault="003E5F82" w:rsidP="005A2DF7">
      <w:pPr>
        <w:rPr>
          <w:lang w:val="de-DE"/>
        </w:rPr>
      </w:pPr>
    </w:p>
    <w:p w14:paraId="5E9962F6" w14:textId="61E8E629" w:rsidR="000F0731" w:rsidRPr="00580CAD" w:rsidRDefault="003E5F82" w:rsidP="005A2DF7">
      <w:r w:rsidRPr="00EC6E11">
        <w:rPr>
          <w:lang w:val="de-DE"/>
        </w:rPr>
        <w:br w:type="page"/>
      </w:r>
    </w:p>
    <w:sdt>
      <w:sdtPr>
        <w:rPr>
          <w:rFonts w:asciiTheme="minorHAnsi" w:eastAsiaTheme="minorHAnsi" w:hAnsiTheme="minorHAnsi" w:cstheme="minorBidi"/>
          <w:color w:val="auto"/>
          <w:sz w:val="24"/>
          <w:szCs w:val="24"/>
          <w:lang w:val="en-GB" w:eastAsia="en-US"/>
        </w:rPr>
        <w:id w:val="-1893497897"/>
        <w:docPartObj>
          <w:docPartGallery w:val="Table of Contents"/>
          <w:docPartUnique/>
        </w:docPartObj>
      </w:sdtPr>
      <w:sdtEndPr>
        <w:rPr>
          <w:b/>
          <w:bCs/>
        </w:rPr>
      </w:sdtEndPr>
      <w:sdtContent>
        <w:p w14:paraId="0ADDF072" w14:textId="59A53C4B" w:rsidR="00C85332" w:rsidRDefault="00C85332" w:rsidP="00C85332">
          <w:pPr>
            <w:pStyle w:val="TOCHeading"/>
          </w:pPr>
          <w:r w:rsidRPr="00C85332">
            <w:t>Inhaltsverzeichnis</w:t>
          </w:r>
        </w:p>
        <w:p w14:paraId="55C988BA" w14:textId="77777777" w:rsidR="00C85332" w:rsidRDefault="00C85332" w:rsidP="00C85332">
          <w:pPr>
            <w:rPr>
              <w:lang w:val="en-DE" w:eastAsia="en-DE"/>
            </w:rPr>
          </w:pPr>
        </w:p>
        <w:p w14:paraId="23DE89D7" w14:textId="77777777" w:rsidR="00C85332" w:rsidRPr="00C85332" w:rsidRDefault="00C85332" w:rsidP="00C85332">
          <w:pPr>
            <w:rPr>
              <w:lang w:val="en-DE" w:eastAsia="en-DE"/>
            </w:rPr>
          </w:pPr>
        </w:p>
        <w:p w14:paraId="7F5DEEB2" w14:textId="26911253" w:rsidR="00C85332" w:rsidRPr="00C85332" w:rsidRDefault="00C85332" w:rsidP="00C85332">
          <w:pPr>
            <w:rPr>
              <w:lang w:val="en-DE" w:eastAsia="en-DE"/>
            </w:rPr>
          </w:pPr>
          <w:r w:rsidRPr="00C85332">
            <w:rPr>
              <w:lang w:val="en-DE" w:eastAsia="en-DE"/>
            </w:rPr>
            <w:t>1 Zielbestimmung............................................................................................................................</w:t>
          </w:r>
          <w:r w:rsidR="00C374F6">
            <w:rPr>
              <w:lang w:val="en-DE" w:eastAsia="en-DE"/>
            </w:rPr>
            <w:t>...</w:t>
          </w:r>
          <w:r w:rsidRPr="00C85332">
            <w:rPr>
              <w:lang w:val="en-DE" w:eastAsia="en-DE"/>
            </w:rPr>
            <w:t>............... 1</w:t>
          </w:r>
        </w:p>
        <w:p w14:paraId="519B2616" w14:textId="1CF60E58" w:rsidR="00C85332" w:rsidRPr="00C85332" w:rsidRDefault="00C85332" w:rsidP="000A2C8B">
          <w:pPr>
            <w:ind w:firstLine="720"/>
            <w:rPr>
              <w:lang w:val="en-DE" w:eastAsia="en-DE"/>
            </w:rPr>
          </w:pPr>
          <w:r w:rsidRPr="00C85332">
            <w:rPr>
              <w:lang w:val="en-DE" w:eastAsia="en-DE"/>
            </w:rPr>
            <w:t>1.1 Muss-Kriterien.........................................................................................................</w:t>
          </w:r>
          <w:r w:rsidR="00CA4981">
            <w:rPr>
              <w:lang w:val="en-DE" w:eastAsia="en-DE"/>
            </w:rPr>
            <w:t>...</w:t>
          </w:r>
          <w:r w:rsidRPr="00C85332">
            <w:rPr>
              <w:lang w:val="en-DE" w:eastAsia="en-DE"/>
            </w:rPr>
            <w:t>................... 1</w:t>
          </w:r>
        </w:p>
        <w:p w14:paraId="48110AE9" w14:textId="5E41CA2D" w:rsidR="00C85332" w:rsidRPr="00C85332" w:rsidRDefault="00C85332" w:rsidP="000A2C8B">
          <w:pPr>
            <w:ind w:firstLine="720"/>
            <w:rPr>
              <w:lang w:val="en-DE" w:eastAsia="en-DE"/>
            </w:rPr>
          </w:pPr>
          <w:r w:rsidRPr="00C85332">
            <w:rPr>
              <w:lang w:val="en-DE" w:eastAsia="en-DE"/>
            </w:rPr>
            <w:t>1.2 Kann-Kriterien..........................................................................................................</w:t>
          </w:r>
          <w:r w:rsidR="00CA4981">
            <w:rPr>
              <w:lang w:val="en-DE" w:eastAsia="en-DE"/>
            </w:rPr>
            <w:t>....</w:t>
          </w:r>
          <w:r w:rsidRPr="00C85332">
            <w:rPr>
              <w:lang w:val="en-DE" w:eastAsia="en-DE"/>
            </w:rPr>
            <w:t xml:space="preserve">................. </w:t>
          </w:r>
          <w:r w:rsidR="000A2C8B">
            <w:rPr>
              <w:lang w:val="en-DE" w:eastAsia="en-DE"/>
            </w:rPr>
            <w:t>2</w:t>
          </w:r>
        </w:p>
        <w:p w14:paraId="2E5256A6" w14:textId="0EA8012D" w:rsidR="00BB36F4" w:rsidRPr="00BB36F4" w:rsidRDefault="00BB36F4" w:rsidP="00BB36F4">
          <w:pPr>
            <w:rPr>
              <w:lang w:val="en-DE" w:eastAsia="en-DE"/>
            </w:rPr>
          </w:pPr>
          <w:r w:rsidRPr="00BB36F4">
            <w:rPr>
              <w:lang w:val="en-DE" w:eastAsia="en-DE"/>
            </w:rPr>
            <w:t>2. Produkteinsatz</w:t>
          </w:r>
          <w:r w:rsidR="00CA4981" w:rsidRPr="00C85332">
            <w:rPr>
              <w:lang w:val="en-DE" w:eastAsia="en-DE"/>
            </w:rPr>
            <w:t>.........................................................................................................................</w:t>
          </w:r>
          <w:r w:rsidR="00CA4981">
            <w:rPr>
              <w:lang w:val="en-DE" w:eastAsia="en-DE"/>
            </w:rPr>
            <w:t>...</w:t>
          </w:r>
          <w:r w:rsidR="00CA4981" w:rsidRPr="00C85332">
            <w:rPr>
              <w:lang w:val="en-DE" w:eastAsia="en-DE"/>
            </w:rPr>
            <w:t>...............</w:t>
          </w:r>
          <w:r w:rsidR="00137352">
            <w:rPr>
              <w:lang w:val="en-DE" w:eastAsia="en-DE"/>
            </w:rPr>
            <w:t>.</w:t>
          </w:r>
          <w:r w:rsidR="00CA4981" w:rsidRPr="00C85332">
            <w:rPr>
              <w:lang w:val="en-DE" w:eastAsia="en-DE"/>
            </w:rPr>
            <w:t>..</w:t>
          </w:r>
          <w:r w:rsidRPr="00BB36F4">
            <w:rPr>
              <w:lang w:val="en-DE" w:eastAsia="en-DE"/>
            </w:rPr>
            <w:t xml:space="preserve"> </w:t>
          </w:r>
          <w:r w:rsidR="00177336">
            <w:rPr>
              <w:lang w:val="en-DE" w:eastAsia="en-DE"/>
            </w:rPr>
            <w:t xml:space="preserve"> </w:t>
          </w:r>
          <w:r w:rsidRPr="00BB36F4">
            <w:rPr>
              <w:lang w:val="en-DE" w:eastAsia="en-DE"/>
            </w:rPr>
            <w:t xml:space="preserve">2 </w:t>
          </w:r>
        </w:p>
        <w:p w14:paraId="27D2E1E4" w14:textId="0B1BFC32" w:rsidR="00BB36F4" w:rsidRPr="00BB36F4" w:rsidRDefault="00BB36F4" w:rsidP="00BB36F4">
          <w:pPr>
            <w:ind w:firstLine="720"/>
            <w:rPr>
              <w:lang w:val="en-DE" w:eastAsia="en-DE"/>
            </w:rPr>
          </w:pPr>
          <w:r w:rsidRPr="00BB36F4">
            <w:rPr>
              <w:lang w:val="en-DE" w:eastAsia="en-DE"/>
            </w:rPr>
            <w:t>2.1Anwendungsbereich</w:t>
          </w:r>
          <w:r w:rsidR="00137352">
            <w:rPr>
              <w:lang w:val="en-DE" w:eastAsia="en-DE"/>
            </w:rPr>
            <w:t>....</w:t>
          </w:r>
          <w:r w:rsidR="00CA4981" w:rsidRPr="00C85332">
            <w:rPr>
              <w:lang w:val="en-DE" w:eastAsia="en-DE"/>
            </w:rPr>
            <w:t>...........................................................</w:t>
          </w:r>
          <w:r w:rsidR="00CA4981">
            <w:rPr>
              <w:lang w:val="en-DE" w:eastAsia="en-DE"/>
            </w:rPr>
            <w:t>.</w:t>
          </w:r>
          <w:r w:rsidR="00CA4981" w:rsidRPr="00C85332">
            <w:rPr>
              <w:lang w:val="en-DE" w:eastAsia="en-DE"/>
            </w:rPr>
            <w:t>..................................</w:t>
          </w:r>
          <w:r w:rsidR="00CA4981">
            <w:rPr>
              <w:lang w:val="en-DE" w:eastAsia="en-DE"/>
            </w:rPr>
            <w:t>...</w:t>
          </w:r>
          <w:r w:rsidR="00CA4981" w:rsidRPr="00C85332">
            <w:rPr>
              <w:lang w:val="en-DE" w:eastAsia="en-DE"/>
            </w:rPr>
            <w:t>.........</w:t>
          </w:r>
          <w:r w:rsidR="00CA4981">
            <w:rPr>
              <w:lang w:val="en-DE" w:eastAsia="en-DE"/>
            </w:rPr>
            <w:t xml:space="preserve">......... </w:t>
          </w:r>
          <w:r w:rsidRPr="00BB36F4">
            <w:rPr>
              <w:lang w:val="en-DE" w:eastAsia="en-DE"/>
            </w:rPr>
            <w:t xml:space="preserve">2 </w:t>
          </w:r>
        </w:p>
        <w:p w14:paraId="6030BB85" w14:textId="20E42147" w:rsidR="00BB36F4" w:rsidRPr="00BB36F4" w:rsidRDefault="00BB36F4" w:rsidP="00BB36F4">
          <w:pPr>
            <w:ind w:firstLine="720"/>
            <w:rPr>
              <w:lang w:val="en-DE" w:eastAsia="en-DE"/>
            </w:rPr>
          </w:pPr>
          <w:r w:rsidRPr="00BB36F4">
            <w:rPr>
              <w:lang w:val="en-DE" w:eastAsia="en-DE"/>
            </w:rPr>
            <w:t>2.2 Zielgruppen</w:t>
          </w:r>
          <w:r w:rsidR="00CA4981" w:rsidRPr="00C85332">
            <w:rPr>
              <w:lang w:val="en-DE" w:eastAsia="en-DE"/>
            </w:rPr>
            <w:t>.........................................................................................................</w:t>
          </w:r>
          <w:r w:rsidR="00CA4981">
            <w:rPr>
              <w:lang w:val="en-DE" w:eastAsia="en-DE"/>
            </w:rPr>
            <w:t>.........................</w:t>
          </w:r>
          <w:r w:rsidR="00177336">
            <w:rPr>
              <w:lang w:val="en-DE" w:eastAsia="en-DE"/>
            </w:rPr>
            <w:t>.</w:t>
          </w:r>
          <w:r w:rsidR="00CA4981">
            <w:rPr>
              <w:lang w:val="en-DE" w:eastAsia="en-DE"/>
            </w:rPr>
            <w:t>..</w:t>
          </w:r>
          <w:r w:rsidRPr="00BB36F4">
            <w:rPr>
              <w:lang w:val="en-DE" w:eastAsia="en-DE"/>
            </w:rPr>
            <w:t xml:space="preserve"> 2 </w:t>
          </w:r>
        </w:p>
        <w:p w14:paraId="4896D966" w14:textId="6ADD607B" w:rsidR="00BB36F4" w:rsidRPr="00BB36F4" w:rsidRDefault="00BB36F4" w:rsidP="00BB36F4">
          <w:pPr>
            <w:ind w:firstLine="720"/>
            <w:rPr>
              <w:lang w:val="en-DE" w:eastAsia="en-DE"/>
            </w:rPr>
          </w:pPr>
          <w:r w:rsidRPr="00BB36F4">
            <w:rPr>
              <w:lang w:val="en-DE" w:eastAsia="en-DE"/>
            </w:rPr>
            <w:t>2.3 Produktumgebung</w:t>
          </w:r>
          <w:r w:rsidR="00137352">
            <w:rPr>
              <w:lang w:val="en-DE" w:eastAsia="en-DE"/>
            </w:rPr>
            <w:t xml:space="preserve"> </w:t>
          </w:r>
          <w:r w:rsidR="00CA4981" w:rsidRPr="00C85332">
            <w:rPr>
              <w:lang w:val="en-DE" w:eastAsia="en-DE"/>
            </w:rPr>
            <w:t>.........................................................................................................</w:t>
          </w:r>
          <w:r w:rsidR="00CA4981">
            <w:rPr>
              <w:lang w:val="en-DE" w:eastAsia="en-DE"/>
            </w:rPr>
            <w:t xml:space="preserve">............... </w:t>
          </w:r>
          <w:r w:rsidRPr="00BB36F4">
            <w:rPr>
              <w:lang w:val="en-DE" w:eastAsia="en-DE"/>
            </w:rPr>
            <w:t xml:space="preserve">2 </w:t>
          </w:r>
        </w:p>
        <w:p w14:paraId="5E1EF01A" w14:textId="20CEB9DF" w:rsidR="00BB36F4" w:rsidRPr="00BB36F4" w:rsidRDefault="00BB36F4" w:rsidP="00B36B2B">
          <w:pPr>
            <w:ind w:left="720" w:firstLine="720"/>
            <w:rPr>
              <w:lang w:val="en-DE" w:eastAsia="en-DE"/>
            </w:rPr>
          </w:pPr>
          <w:r w:rsidRPr="00BB36F4">
            <w:rPr>
              <w:lang w:val="en-DE" w:eastAsia="en-DE"/>
            </w:rPr>
            <w:t>2.3.1 Architektur</w:t>
          </w:r>
          <w:r w:rsidR="00CA4981" w:rsidRPr="00C85332">
            <w:rPr>
              <w:lang w:val="en-DE" w:eastAsia="en-DE"/>
            </w:rPr>
            <w:t>.........................................................................................................</w:t>
          </w:r>
          <w:r w:rsidR="00CA4981">
            <w:rPr>
              <w:lang w:val="en-DE" w:eastAsia="en-DE"/>
            </w:rPr>
            <w:t>...........</w:t>
          </w:r>
          <w:r w:rsidRPr="00BB36F4">
            <w:rPr>
              <w:lang w:val="en-DE" w:eastAsia="en-DE"/>
            </w:rPr>
            <w:t xml:space="preserve"> 3 </w:t>
          </w:r>
        </w:p>
        <w:p w14:paraId="63EDEB50" w14:textId="35BD6911" w:rsidR="00BB36F4" w:rsidRPr="00BB36F4" w:rsidRDefault="00BB36F4" w:rsidP="00B36B2B">
          <w:pPr>
            <w:ind w:left="720" w:firstLine="720"/>
            <w:rPr>
              <w:lang w:val="en-DE" w:eastAsia="en-DE"/>
            </w:rPr>
          </w:pPr>
          <w:r w:rsidRPr="00BB36F4">
            <w:rPr>
              <w:lang w:val="en-DE" w:eastAsia="en-DE"/>
            </w:rPr>
            <w:t>2.3.2 Technologie</w:t>
          </w:r>
          <w:r w:rsidR="00137352">
            <w:rPr>
              <w:lang w:val="en-DE" w:eastAsia="en-DE"/>
            </w:rPr>
            <w:t>.</w:t>
          </w:r>
          <w:r w:rsidR="00CA4981" w:rsidRPr="00C85332">
            <w:rPr>
              <w:lang w:val="en-DE" w:eastAsia="en-DE"/>
            </w:rPr>
            <w:t>.........................................................................................................</w:t>
          </w:r>
          <w:r w:rsidR="00CA4981">
            <w:rPr>
              <w:lang w:val="en-DE" w:eastAsia="en-DE"/>
            </w:rPr>
            <w:t xml:space="preserve">......... </w:t>
          </w:r>
          <w:r w:rsidRPr="00BB36F4">
            <w:rPr>
              <w:lang w:val="en-DE" w:eastAsia="en-DE"/>
            </w:rPr>
            <w:t xml:space="preserve">3 </w:t>
          </w:r>
        </w:p>
        <w:p w14:paraId="39693C0C" w14:textId="468C84E4" w:rsidR="00BB36F4" w:rsidRPr="00BB36F4" w:rsidRDefault="00BB36F4" w:rsidP="00B36B2B">
          <w:pPr>
            <w:ind w:left="720" w:firstLine="720"/>
            <w:rPr>
              <w:lang w:val="en-DE" w:eastAsia="en-DE"/>
            </w:rPr>
          </w:pPr>
          <w:r w:rsidRPr="00BB36F4">
            <w:rPr>
              <w:lang w:val="en-DE" w:eastAsia="en-DE"/>
            </w:rPr>
            <w:t>2.3.3 Komponenten</w:t>
          </w:r>
          <w:r w:rsidR="00137352">
            <w:rPr>
              <w:lang w:val="en-DE" w:eastAsia="en-DE"/>
            </w:rPr>
            <w:t>.</w:t>
          </w:r>
          <w:r w:rsidR="00CA4981" w:rsidRPr="00C85332">
            <w:rPr>
              <w:lang w:val="en-DE" w:eastAsia="en-DE"/>
            </w:rPr>
            <w:t>......................................................................................................</w:t>
          </w:r>
          <w:r w:rsidR="00CA4981">
            <w:rPr>
              <w:lang w:val="en-DE" w:eastAsia="en-DE"/>
            </w:rPr>
            <w:t>..</w:t>
          </w:r>
          <w:r w:rsidR="00CA4981" w:rsidRPr="00C85332">
            <w:rPr>
              <w:lang w:val="en-DE" w:eastAsia="en-DE"/>
            </w:rPr>
            <w:t>..</w:t>
          </w:r>
          <w:r w:rsidR="00CA4981">
            <w:rPr>
              <w:lang w:val="en-DE" w:eastAsia="en-DE"/>
            </w:rPr>
            <w:t>....</w:t>
          </w:r>
          <w:r w:rsidR="00B731E3">
            <w:rPr>
              <w:lang w:val="en-DE" w:eastAsia="en-DE"/>
            </w:rPr>
            <w:t xml:space="preserve"> </w:t>
          </w:r>
          <w:r w:rsidRPr="00BB36F4">
            <w:rPr>
              <w:lang w:val="en-DE" w:eastAsia="en-DE"/>
            </w:rPr>
            <w:t xml:space="preserve">3 </w:t>
          </w:r>
        </w:p>
        <w:p w14:paraId="153165FD" w14:textId="248651E0" w:rsidR="00BB36F4" w:rsidRPr="00BB36F4" w:rsidRDefault="00BB36F4" w:rsidP="00B36B2B">
          <w:pPr>
            <w:ind w:left="720" w:firstLine="720"/>
            <w:rPr>
              <w:lang w:val="en-DE" w:eastAsia="en-DE"/>
            </w:rPr>
          </w:pPr>
          <w:r w:rsidRPr="00BB36F4">
            <w:rPr>
              <w:lang w:val="en-DE" w:eastAsia="en-DE"/>
            </w:rPr>
            <w:t>2.3.4 Schnittstellen</w:t>
          </w:r>
          <w:r w:rsidR="00CA4981" w:rsidRPr="00C85332">
            <w:rPr>
              <w:lang w:val="en-DE" w:eastAsia="en-DE"/>
            </w:rPr>
            <w:t>.....................................................................................................</w:t>
          </w:r>
          <w:r w:rsidR="00177336">
            <w:rPr>
              <w:lang w:val="en-DE" w:eastAsia="en-DE"/>
            </w:rPr>
            <w:t>.</w:t>
          </w:r>
          <w:r w:rsidR="00CA4981" w:rsidRPr="00C85332">
            <w:rPr>
              <w:lang w:val="en-DE" w:eastAsia="en-DE"/>
            </w:rPr>
            <w:t>....</w:t>
          </w:r>
          <w:r w:rsidR="00CA4981">
            <w:rPr>
              <w:lang w:val="en-DE" w:eastAsia="en-DE"/>
            </w:rPr>
            <w:t>.......</w:t>
          </w:r>
          <w:r w:rsidRPr="00BB36F4">
            <w:rPr>
              <w:lang w:val="en-DE" w:eastAsia="en-DE"/>
            </w:rPr>
            <w:t xml:space="preserve"> 4 </w:t>
          </w:r>
        </w:p>
        <w:p w14:paraId="23225548" w14:textId="358759A1" w:rsidR="00BB36F4" w:rsidRPr="00BB36F4" w:rsidRDefault="00BB36F4" w:rsidP="00BB36F4">
          <w:pPr>
            <w:ind w:firstLine="720"/>
            <w:rPr>
              <w:lang w:val="en-DE" w:eastAsia="en-DE"/>
            </w:rPr>
          </w:pPr>
          <w:r w:rsidRPr="00BB36F4">
            <w:rPr>
              <w:lang w:val="en-DE" w:eastAsia="en-DE"/>
            </w:rPr>
            <w:t>2.4 Betriebsbedingungen</w:t>
          </w:r>
          <w:r w:rsidR="00CA4981" w:rsidRPr="00C85332">
            <w:rPr>
              <w:lang w:val="en-DE" w:eastAsia="en-DE"/>
            </w:rPr>
            <w:t>..........................................................................................................</w:t>
          </w:r>
          <w:r w:rsidR="00CA4981">
            <w:rPr>
              <w:lang w:val="en-DE" w:eastAsia="en-DE"/>
            </w:rPr>
            <w:t>....</w:t>
          </w:r>
          <w:r w:rsidR="00177336">
            <w:rPr>
              <w:lang w:val="en-DE" w:eastAsia="en-DE"/>
            </w:rPr>
            <w:t>.</w:t>
          </w:r>
          <w:r w:rsidR="00CA4981">
            <w:rPr>
              <w:lang w:val="en-DE" w:eastAsia="en-DE"/>
            </w:rPr>
            <w:t>.....</w:t>
          </w:r>
          <w:r w:rsidRPr="00BB36F4">
            <w:rPr>
              <w:lang w:val="en-DE" w:eastAsia="en-DE"/>
            </w:rPr>
            <w:t xml:space="preserve"> 4 </w:t>
          </w:r>
        </w:p>
        <w:p w14:paraId="772E71BC" w14:textId="5CCA8CB3" w:rsidR="00BB36F4" w:rsidRPr="00BB36F4" w:rsidRDefault="00BB36F4" w:rsidP="00BB36F4">
          <w:pPr>
            <w:rPr>
              <w:lang w:val="en-DE" w:eastAsia="en-DE"/>
            </w:rPr>
          </w:pPr>
          <w:r w:rsidRPr="00BB36F4">
            <w:rPr>
              <w:lang w:val="en-DE" w:eastAsia="en-DE"/>
            </w:rPr>
            <w:t>3. Produktfunktionen / Anforderungen</w:t>
          </w:r>
          <w:r w:rsidR="00CA4981" w:rsidRPr="00C85332">
            <w:rPr>
              <w:lang w:val="en-DE" w:eastAsia="en-DE"/>
            </w:rPr>
            <w:t>..................................................................................................</w:t>
          </w:r>
          <w:r w:rsidR="00CA4981">
            <w:rPr>
              <w:lang w:val="en-DE" w:eastAsia="en-DE"/>
            </w:rPr>
            <w:t>....</w:t>
          </w:r>
          <w:r w:rsidR="00CA4981" w:rsidRPr="00C85332">
            <w:rPr>
              <w:lang w:val="en-DE" w:eastAsia="en-DE"/>
            </w:rPr>
            <w:t>..</w:t>
          </w:r>
          <w:r w:rsidRPr="00BB36F4">
            <w:rPr>
              <w:lang w:val="en-DE" w:eastAsia="en-DE"/>
            </w:rPr>
            <w:t xml:space="preserve"> 4 </w:t>
          </w:r>
        </w:p>
        <w:p w14:paraId="4BCE3D8B" w14:textId="35FC0D61" w:rsidR="00BB36F4" w:rsidRPr="00BB36F4" w:rsidRDefault="00BB36F4" w:rsidP="00BB36F4">
          <w:pPr>
            <w:ind w:firstLine="720"/>
            <w:rPr>
              <w:lang w:val="en-DE" w:eastAsia="en-DE"/>
            </w:rPr>
          </w:pPr>
          <w:r w:rsidRPr="00BB36F4">
            <w:rPr>
              <w:lang w:val="en-DE" w:eastAsia="en-DE"/>
            </w:rPr>
            <w:t>3.1.Funktionale Anforderungen</w:t>
          </w:r>
          <w:r w:rsidR="00CA4981" w:rsidRPr="00C85332">
            <w:rPr>
              <w:lang w:val="en-DE" w:eastAsia="en-DE"/>
            </w:rPr>
            <w:t>..................................................................................................</w:t>
          </w:r>
          <w:r w:rsidR="00CA4981">
            <w:rPr>
              <w:lang w:val="en-DE" w:eastAsia="en-DE"/>
            </w:rPr>
            <w:t>.</w:t>
          </w:r>
          <w:r w:rsidR="00CA4981" w:rsidRPr="00C85332">
            <w:rPr>
              <w:lang w:val="en-DE" w:eastAsia="en-DE"/>
            </w:rPr>
            <w:t>.....</w:t>
          </w:r>
          <w:r w:rsidRPr="00BB36F4">
            <w:rPr>
              <w:lang w:val="en-DE" w:eastAsia="en-DE"/>
            </w:rPr>
            <w:t xml:space="preserve"> 4 </w:t>
          </w:r>
        </w:p>
        <w:p w14:paraId="421BEE43" w14:textId="2FB86280" w:rsidR="00BB36F4" w:rsidRPr="00BB36F4" w:rsidRDefault="00BB36F4" w:rsidP="00B36B2B">
          <w:pPr>
            <w:ind w:left="720" w:firstLine="720"/>
            <w:rPr>
              <w:lang w:val="en-DE" w:eastAsia="en-DE"/>
            </w:rPr>
          </w:pPr>
          <w:r w:rsidRPr="00BB36F4">
            <w:rPr>
              <w:lang w:val="en-DE" w:eastAsia="en-DE"/>
            </w:rPr>
            <w:t>3.1.1.Beschreibung der FA mit Rollen innerhalb der Geschäftsprozesse</w:t>
          </w:r>
          <w:r w:rsidR="00CA4981">
            <w:rPr>
              <w:lang w:val="en-DE" w:eastAsia="en-DE"/>
            </w:rPr>
            <w:t xml:space="preserve">................. </w:t>
          </w:r>
          <w:r w:rsidR="00585172">
            <w:rPr>
              <w:lang w:val="en-DE" w:eastAsia="en-DE"/>
            </w:rPr>
            <w:t>4</w:t>
          </w:r>
          <w:r w:rsidRPr="00BB36F4">
            <w:rPr>
              <w:lang w:val="en-DE" w:eastAsia="en-DE"/>
            </w:rPr>
            <w:t xml:space="preserve"> </w:t>
          </w:r>
        </w:p>
        <w:p w14:paraId="44906857" w14:textId="11924CAB" w:rsidR="00BB36F4" w:rsidRPr="00BB36F4" w:rsidRDefault="00BB36F4" w:rsidP="00B36B2B">
          <w:pPr>
            <w:ind w:left="720" w:firstLine="720"/>
            <w:rPr>
              <w:lang w:val="en-DE" w:eastAsia="en-DE"/>
            </w:rPr>
          </w:pPr>
          <w:r w:rsidRPr="00BB36F4">
            <w:rPr>
              <w:lang w:val="en-DE" w:eastAsia="en-DE"/>
            </w:rPr>
            <w:t xml:space="preserve">3.1.2 Aktivitäten mit Benutzerschnittstelle (UI) </w:t>
          </w:r>
          <w:r w:rsidR="00CA4981">
            <w:rPr>
              <w:lang w:val="en-DE" w:eastAsia="en-DE"/>
            </w:rPr>
            <w:t>............................................................</w:t>
          </w:r>
          <w:r w:rsidR="00B731E3">
            <w:rPr>
              <w:lang w:val="en-DE" w:eastAsia="en-DE"/>
            </w:rPr>
            <w:t xml:space="preserve"> </w:t>
          </w:r>
          <w:r w:rsidRPr="00BB36F4">
            <w:rPr>
              <w:lang w:val="en-DE" w:eastAsia="en-DE"/>
            </w:rPr>
            <w:t xml:space="preserve">6 </w:t>
          </w:r>
        </w:p>
        <w:p w14:paraId="72FFAFF0" w14:textId="2BA34383" w:rsidR="00BB36F4" w:rsidRPr="00BB36F4" w:rsidRDefault="00BB36F4" w:rsidP="00B36B2B">
          <w:pPr>
            <w:ind w:left="720" w:firstLine="720"/>
            <w:rPr>
              <w:lang w:val="en-DE" w:eastAsia="en-DE"/>
            </w:rPr>
          </w:pPr>
          <w:r w:rsidRPr="00BB36F4">
            <w:rPr>
              <w:lang w:val="en-DE" w:eastAsia="en-DE"/>
            </w:rPr>
            <w:t>3.1.3 Fachliches Klassendiagramm</w:t>
          </w:r>
          <w:r w:rsidR="00CA4981" w:rsidRPr="00C85332">
            <w:rPr>
              <w:lang w:val="en-DE" w:eastAsia="en-DE"/>
            </w:rPr>
            <w:t>......................................................................................</w:t>
          </w:r>
          <w:r w:rsidR="00B731E3">
            <w:rPr>
              <w:lang w:val="en-DE" w:eastAsia="en-DE"/>
            </w:rPr>
            <w:t xml:space="preserve"> </w:t>
          </w:r>
          <w:r w:rsidRPr="00BB36F4">
            <w:rPr>
              <w:lang w:val="en-DE" w:eastAsia="en-DE"/>
            </w:rPr>
            <w:t xml:space="preserve">7 </w:t>
          </w:r>
        </w:p>
        <w:p w14:paraId="560D7E53" w14:textId="4C9C9B5A" w:rsidR="00BB36F4" w:rsidRPr="00BB36F4" w:rsidRDefault="00BB36F4" w:rsidP="00BB36F4">
          <w:pPr>
            <w:ind w:firstLine="720"/>
            <w:rPr>
              <w:lang w:val="en-DE" w:eastAsia="en-DE"/>
            </w:rPr>
          </w:pPr>
          <w:r w:rsidRPr="00BB36F4">
            <w:rPr>
              <w:lang w:val="en-DE" w:eastAsia="en-DE"/>
            </w:rPr>
            <w:t xml:space="preserve">3.2 Nichtfunktionale Anforderungen </w:t>
          </w:r>
          <w:r w:rsidR="00CA4981" w:rsidRPr="00C85332">
            <w:rPr>
              <w:lang w:val="en-DE" w:eastAsia="en-DE"/>
            </w:rPr>
            <w:t>.............................................................................................</w:t>
          </w:r>
          <w:r w:rsidR="00CA4981">
            <w:rPr>
              <w:lang w:val="en-DE" w:eastAsia="en-DE"/>
            </w:rPr>
            <w:t xml:space="preserve"> </w:t>
          </w:r>
          <w:r w:rsidR="00585172">
            <w:rPr>
              <w:lang w:val="en-DE" w:eastAsia="en-DE"/>
            </w:rPr>
            <w:t>7</w:t>
          </w:r>
          <w:r w:rsidRPr="00BB36F4">
            <w:rPr>
              <w:lang w:val="en-DE" w:eastAsia="en-DE"/>
            </w:rPr>
            <w:t xml:space="preserve"> </w:t>
          </w:r>
        </w:p>
        <w:p w14:paraId="5EB424F8" w14:textId="48FA9200" w:rsidR="00BB36F4" w:rsidRPr="00BB36F4" w:rsidRDefault="00BB36F4" w:rsidP="00B36B2B">
          <w:pPr>
            <w:ind w:left="720" w:firstLine="720"/>
            <w:rPr>
              <w:lang w:val="en-DE" w:eastAsia="en-DE"/>
            </w:rPr>
          </w:pPr>
          <w:r w:rsidRPr="00BB36F4">
            <w:rPr>
              <w:lang w:val="en-DE" w:eastAsia="en-DE"/>
            </w:rPr>
            <w:t xml:space="preserve">3.2.1 Benutzerfreundlichkeit </w:t>
          </w:r>
          <w:r w:rsidR="00CA4981" w:rsidRPr="00C85332">
            <w:rPr>
              <w:lang w:val="en-DE" w:eastAsia="en-DE"/>
            </w:rPr>
            <w:t>..............................................................................................</w:t>
          </w:r>
          <w:r w:rsidR="00CA4981">
            <w:rPr>
              <w:lang w:val="en-DE" w:eastAsia="en-DE"/>
            </w:rPr>
            <w:t xml:space="preserve"> </w:t>
          </w:r>
          <w:r w:rsidR="00585172">
            <w:rPr>
              <w:lang w:val="en-DE" w:eastAsia="en-DE"/>
            </w:rPr>
            <w:t>7</w:t>
          </w:r>
          <w:r w:rsidRPr="00BB36F4">
            <w:rPr>
              <w:lang w:val="en-DE" w:eastAsia="en-DE"/>
            </w:rPr>
            <w:t xml:space="preserve"> </w:t>
          </w:r>
        </w:p>
        <w:p w14:paraId="3FFB30BC" w14:textId="53E15FE4" w:rsidR="00BB36F4" w:rsidRPr="00BB36F4" w:rsidRDefault="00BB36F4" w:rsidP="00B36B2B">
          <w:pPr>
            <w:ind w:left="1440"/>
            <w:rPr>
              <w:lang w:val="en-DE" w:eastAsia="en-DE"/>
            </w:rPr>
          </w:pPr>
          <w:r w:rsidRPr="00BB36F4">
            <w:rPr>
              <w:lang w:val="en-DE" w:eastAsia="en-DE"/>
            </w:rPr>
            <w:t>3.2.2 Technologie</w:t>
          </w:r>
          <w:r w:rsidR="00CA4981" w:rsidRPr="00C85332">
            <w:rPr>
              <w:lang w:val="en-DE" w:eastAsia="en-DE"/>
            </w:rPr>
            <w:t>.......................................................................................................</w:t>
          </w:r>
          <w:r w:rsidR="00CA4981">
            <w:rPr>
              <w:lang w:val="en-DE" w:eastAsia="en-DE"/>
            </w:rPr>
            <w:t>...........</w:t>
          </w:r>
          <w:r w:rsidRPr="00BB36F4">
            <w:rPr>
              <w:lang w:val="en-DE" w:eastAsia="en-DE"/>
            </w:rPr>
            <w:t xml:space="preserve"> </w:t>
          </w:r>
          <w:r w:rsidR="00585172">
            <w:rPr>
              <w:lang w:val="en-DE" w:eastAsia="en-DE"/>
            </w:rPr>
            <w:t>7</w:t>
          </w:r>
          <w:r w:rsidRPr="00BB36F4">
            <w:rPr>
              <w:lang w:val="en-DE" w:eastAsia="en-DE"/>
            </w:rPr>
            <w:t xml:space="preserve"> </w:t>
          </w:r>
        </w:p>
        <w:p w14:paraId="228972B1" w14:textId="70E9C88E" w:rsidR="00BB36F4" w:rsidRPr="00BB36F4" w:rsidRDefault="00BB36F4" w:rsidP="00B36B2B">
          <w:pPr>
            <w:ind w:left="720" w:firstLine="720"/>
            <w:rPr>
              <w:lang w:val="en-DE" w:eastAsia="en-DE"/>
            </w:rPr>
          </w:pPr>
          <w:r w:rsidRPr="00BB36F4">
            <w:rPr>
              <w:lang w:val="en-DE" w:eastAsia="en-DE"/>
            </w:rPr>
            <w:t xml:space="preserve">3.2.3 Stabilität </w:t>
          </w:r>
          <w:r w:rsidR="00CA4981" w:rsidRPr="00C85332">
            <w:rPr>
              <w:lang w:val="en-DE" w:eastAsia="en-DE"/>
            </w:rPr>
            <w:t>..........................................................................................................</w:t>
          </w:r>
          <w:r w:rsidR="00177336">
            <w:rPr>
              <w:lang w:val="en-DE" w:eastAsia="en-DE"/>
            </w:rPr>
            <w:t>.</w:t>
          </w:r>
          <w:r w:rsidR="00CA4981">
            <w:rPr>
              <w:lang w:val="en-DE" w:eastAsia="en-DE"/>
            </w:rPr>
            <w:t xml:space="preserve">............. </w:t>
          </w:r>
          <w:r w:rsidRPr="00BB36F4">
            <w:rPr>
              <w:lang w:val="en-DE" w:eastAsia="en-DE"/>
            </w:rPr>
            <w:t xml:space="preserve">8 </w:t>
          </w:r>
        </w:p>
        <w:p w14:paraId="0E01B457" w14:textId="15F665B3" w:rsidR="00BB36F4" w:rsidRPr="00BB36F4" w:rsidRDefault="00BB36F4" w:rsidP="00B36B2B">
          <w:pPr>
            <w:ind w:left="720" w:firstLine="720"/>
            <w:rPr>
              <w:lang w:val="en-DE" w:eastAsia="en-DE"/>
            </w:rPr>
          </w:pPr>
          <w:r w:rsidRPr="00BB36F4">
            <w:rPr>
              <w:lang w:val="en-DE" w:eastAsia="en-DE"/>
            </w:rPr>
            <w:t>3.2.4 Fehlerbehandlung</w:t>
          </w:r>
          <w:r w:rsidR="00CA4981" w:rsidRPr="00C85332">
            <w:rPr>
              <w:lang w:val="en-DE" w:eastAsia="en-DE"/>
            </w:rPr>
            <w:t>....................................................................................</w:t>
          </w:r>
          <w:r w:rsidR="00177336">
            <w:rPr>
              <w:lang w:val="en-DE" w:eastAsia="en-DE"/>
            </w:rPr>
            <w:t>.</w:t>
          </w:r>
          <w:r w:rsidR="00CA4981" w:rsidRPr="00C85332">
            <w:rPr>
              <w:lang w:val="en-DE" w:eastAsia="en-DE"/>
            </w:rPr>
            <w:t>.................</w:t>
          </w:r>
          <w:r w:rsidR="00CA4981">
            <w:rPr>
              <w:lang w:val="en-DE" w:eastAsia="en-DE"/>
            </w:rPr>
            <w:t>.</w:t>
          </w:r>
          <w:r w:rsidR="00CA4981" w:rsidRPr="00C85332">
            <w:rPr>
              <w:lang w:val="en-DE" w:eastAsia="en-DE"/>
            </w:rPr>
            <w:t>..</w:t>
          </w:r>
          <w:r w:rsidRPr="00BB36F4">
            <w:rPr>
              <w:lang w:val="en-DE" w:eastAsia="en-DE"/>
            </w:rPr>
            <w:t xml:space="preserve"> </w:t>
          </w:r>
          <w:r w:rsidR="00585172">
            <w:rPr>
              <w:lang w:val="en-DE" w:eastAsia="en-DE"/>
            </w:rPr>
            <w:t>8</w:t>
          </w:r>
          <w:r w:rsidRPr="00BB36F4">
            <w:rPr>
              <w:lang w:val="en-DE" w:eastAsia="en-DE"/>
            </w:rPr>
            <w:t xml:space="preserve"> </w:t>
          </w:r>
        </w:p>
        <w:p w14:paraId="72701E62" w14:textId="477AD647" w:rsidR="00BB36F4" w:rsidRPr="00BB36F4" w:rsidRDefault="00BB36F4" w:rsidP="00B36B2B">
          <w:pPr>
            <w:ind w:left="720" w:firstLine="720"/>
            <w:rPr>
              <w:lang w:val="en-DE" w:eastAsia="en-DE"/>
            </w:rPr>
          </w:pPr>
          <w:r w:rsidRPr="00BB36F4">
            <w:rPr>
              <w:lang w:val="en-DE" w:eastAsia="en-DE"/>
            </w:rPr>
            <w:t xml:space="preserve">3.2.5. Normen </w:t>
          </w:r>
          <w:r w:rsidR="00CA4981" w:rsidRPr="00C85332">
            <w:rPr>
              <w:lang w:val="en-DE" w:eastAsia="en-DE"/>
            </w:rPr>
            <w:t>............................................................................................</w:t>
          </w:r>
          <w:r w:rsidR="00177336">
            <w:rPr>
              <w:lang w:val="en-DE" w:eastAsia="en-DE"/>
            </w:rPr>
            <w:t>.</w:t>
          </w:r>
          <w:r w:rsidR="00CA4981" w:rsidRPr="00C85332">
            <w:rPr>
              <w:lang w:val="en-DE" w:eastAsia="en-DE"/>
            </w:rPr>
            <w:t>...........</w:t>
          </w:r>
          <w:r w:rsidR="00CA4981">
            <w:rPr>
              <w:lang w:val="en-DE" w:eastAsia="en-DE"/>
            </w:rPr>
            <w:t>...............</w:t>
          </w:r>
          <w:r w:rsidR="00177336">
            <w:rPr>
              <w:lang w:val="en-DE" w:eastAsia="en-DE"/>
            </w:rPr>
            <w:t xml:space="preserve"> </w:t>
          </w:r>
          <w:r w:rsidR="00585172">
            <w:rPr>
              <w:lang w:val="en-DE" w:eastAsia="en-DE"/>
            </w:rPr>
            <w:t>8</w:t>
          </w:r>
        </w:p>
        <w:p w14:paraId="524A78F5" w14:textId="69D959F1" w:rsidR="00BB36F4" w:rsidRPr="00BB36F4" w:rsidRDefault="00BB36F4" w:rsidP="00BB36F4">
          <w:pPr>
            <w:rPr>
              <w:lang w:val="en-DE" w:eastAsia="en-DE"/>
            </w:rPr>
          </w:pPr>
          <w:r w:rsidRPr="00BB36F4">
            <w:rPr>
              <w:lang w:val="en-DE" w:eastAsia="en-DE"/>
            </w:rPr>
            <w:t>4.Testung</w:t>
          </w:r>
          <w:r w:rsidR="00CA4981" w:rsidRPr="00C85332">
            <w:rPr>
              <w:lang w:val="en-DE" w:eastAsia="en-DE"/>
            </w:rPr>
            <w:t>................................................................................................................................</w:t>
          </w:r>
          <w:r w:rsidR="00177336">
            <w:rPr>
              <w:lang w:val="en-DE" w:eastAsia="en-DE"/>
            </w:rPr>
            <w:t>.</w:t>
          </w:r>
          <w:r w:rsidR="00CA4981" w:rsidRPr="00C85332">
            <w:rPr>
              <w:lang w:val="en-DE" w:eastAsia="en-DE"/>
            </w:rPr>
            <w:t>........</w:t>
          </w:r>
          <w:r w:rsidR="00CA4981">
            <w:rPr>
              <w:lang w:val="en-DE" w:eastAsia="en-DE"/>
            </w:rPr>
            <w:t>....................</w:t>
          </w:r>
          <w:r w:rsidR="00177336">
            <w:rPr>
              <w:lang w:val="en-DE" w:eastAsia="en-DE"/>
            </w:rPr>
            <w:t xml:space="preserve"> </w:t>
          </w:r>
          <w:r w:rsidR="00585172">
            <w:rPr>
              <w:lang w:val="en-DE" w:eastAsia="en-DE"/>
            </w:rPr>
            <w:t>8</w:t>
          </w:r>
          <w:r w:rsidRPr="00BB36F4">
            <w:rPr>
              <w:lang w:val="en-DE" w:eastAsia="en-DE"/>
            </w:rPr>
            <w:t xml:space="preserve"> </w:t>
          </w:r>
        </w:p>
        <w:p w14:paraId="0E0F2374" w14:textId="5DE3DC7D" w:rsidR="00BB36F4" w:rsidRDefault="00BB36F4" w:rsidP="00BB36F4">
          <w:pPr>
            <w:rPr>
              <w:lang w:val="en-DE" w:eastAsia="en-DE"/>
            </w:rPr>
          </w:pPr>
          <w:r w:rsidRPr="00BB36F4">
            <w:rPr>
              <w:lang w:val="en-DE" w:eastAsia="en-DE"/>
            </w:rPr>
            <w:t>5.Monitoring/ Support</w:t>
          </w:r>
          <w:r w:rsidR="00CA4981" w:rsidRPr="00C85332">
            <w:rPr>
              <w:lang w:val="en-DE" w:eastAsia="en-DE"/>
            </w:rPr>
            <w:t>...............................................................................................................................</w:t>
          </w:r>
          <w:r w:rsidR="00CA4981">
            <w:rPr>
              <w:lang w:val="en-DE" w:eastAsia="en-DE"/>
            </w:rPr>
            <w:t>.......</w:t>
          </w:r>
          <w:r w:rsidR="00177336">
            <w:rPr>
              <w:lang w:val="en-DE" w:eastAsia="en-DE"/>
            </w:rPr>
            <w:t xml:space="preserve"> </w:t>
          </w:r>
          <w:r w:rsidR="00585172">
            <w:rPr>
              <w:lang w:val="en-DE" w:eastAsia="en-DE"/>
            </w:rPr>
            <w:t>9</w:t>
          </w:r>
        </w:p>
        <w:p w14:paraId="2BF2B4A7" w14:textId="6A7BC4E5" w:rsidR="00BB36F4" w:rsidRPr="00BB36F4" w:rsidRDefault="00BB36F4" w:rsidP="00BB36F4">
          <w:pPr>
            <w:rPr>
              <w:lang w:val="en-DE" w:eastAsia="en-DE"/>
            </w:rPr>
          </w:pPr>
          <w:r w:rsidRPr="00BB36F4">
            <w:rPr>
              <w:lang w:val="en-DE" w:eastAsia="en-DE"/>
            </w:rPr>
            <w:t xml:space="preserve">6. Dokumentation </w:t>
          </w:r>
          <w:r w:rsidR="00CA4981" w:rsidRPr="00C85332">
            <w:rPr>
              <w:lang w:val="en-DE" w:eastAsia="en-DE"/>
            </w:rPr>
            <w:t>...........................................................................................................................................</w:t>
          </w:r>
          <w:r w:rsidR="00CA4981">
            <w:rPr>
              <w:lang w:val="en-DE" w:eastAsia="en-DE"/>
            </w:rPr>
            <w:t>.</w:t>
          </w:r>
          <w:r w:rsidR="00177336">
            <w:rPr>
              <w:lang w:val="en-DE" w:eastAsia="en-DE"/>
            </w:rPr>
            <w:t xml:space="preserve"> </w:t>
          </w:r>
          <w:r w:rsidR="00585172">
            <w:rPr>
              <w:lang w:val="en-DE" w:eastAsia="en-DE"/>
            </w:rPr>
            <w:t>9</w:t>
          </w:r>
        </w:p>
        <w:p w14:paraId="19094017" w14:textId="25F1FDAF" w:rsidR="00BB36F4" w:rsidRPr="00BB36F4" w:rsidRDefault="00BB36F4" w:rsidP="00BB36F4">
          <w:pPr>
            <w:ind w:firstLine="720"/>
            <w:rPr>
              <w:lang w:val="en-DE" w:eastAsia="en-DE"/>
            </w:rPr>
          </w:pPr>
          <w:r w:rsidRPr="00BB36F4">
            <w:rPr>
              <w:lang w:val="en-DE" w:eastAsia="en-DE"/>
            </w:rPr>
            <w:t xml:space="preserve">6.1 Anwenderdokumentation </w:t>
          </w:r>
          <w:r w:rsidR="00CA4981" w:rsidRPr="00C85332">
            <w:rPr>
              <w:lang w:val="en-DE" w:eastAsia="en-DE"/>
            </w:rPr>
            <w:t>.........................................................................................................</w:t>
          </w:r>
          <w:r w:rsidR="00CA4981">
            <w:rPr>
              <w:lang w:val="en-DE" w:eastAsia="en-DE"/>
            </w:rPr>
            <w:t>.</w:t>
          </w:r>
          <w:r w:rsidR="00177336">
            <w:rPr>
              <w:lang w:val="en-DE" w:eastAsia="en-DE"/>
            </w:rPr>
            <w:t xml:space="preserve"> </w:t>
          </w:r>
          <w:r w:rsidR="00585172">
            <w:rPr>
              <w:lang w:val="en-DE" w:eastAsia="en-DE"/>
            </w:rPr>
            <w:t>9</w:t>
          </w:r>
        </w:p>
        <w:p w14:paraId="12EC6888" w14:textId="33FA079F" w:rsidR="00BB36F4" w:rsidRPr="00BB36F4" w:rsidRDefault="00BB36F4" w:rsidP="00BB36F4">
          <w:pPr>
            <w:ind w:firstLine="720"/>
            <w:rPr>
              <w:lang w:val="en-DE" w:eastAsia="en-DE"/>
            </w:rPr>
          </w:pPr>
          <w:r w:rsidRPr="00BB36F4">
            <w:rPr>
              <w:lang w:val="en-DE" w:eastAsia="en-DE"/>
            </w:rPr>
            <w:t xml:space="preserve">6.2 Administratorendokumentation </w:t>
          </w:r>
          <w:r w:rsidR="00CA4981" w:rsidRPr="00C85332">
            <w:rPr>
              <w:lang w:val="en-DE" w:eastAsia="en-DE"/>
            </w:rPr>
            <w:t>............................................................................................</w:t>
          </w:r>
          <w:r w:rsidR="00177336">
            <w:rPr>
              <w:lang w:val="en-DE" w:eastAsia="en-DE"/>
            </w:rPr>
            <w:t>.</w:t>
          </w:r>
          <w:r w:rsidR="00CA4981" w:rsidRPr="00C85332">
            <w:rPr>
              <w:lang w:val="en-DE" w:eastAsia="en-DE"/>
            </w:rPr>
            <w:t>.</w:t>
          </w:r>
          <w:r w:rsidR="00177336">
            <w:rPr>
              <w:lang w:val="en-DE" w:eastAsia="en-DE"/>
            </w:rPr>
            <w:t xml:space="preserve"> </w:t>
          </w:r>
          <w:r w:rsidR="00585172">
            <w:rPr>
              <w:lang w:val="en-DE" w:eastAsia="en-DE"/>
            </w:rPr>
            <w:t>10</w:t>
          </w:r>
        </w:p>
        <w:p w14:paraId="1272E966" w14:textId="5097EAEA" w:rsidR="00BB36F4" w:rsidRPr="00BB36F4" w:rsidRDefault="00BB36F4" w:rsidP="00BB36F4">
          <w:pPr>
            <w:ind w:firstLine="720"/>
            <w:rPr>
              <w:lang w:val="en-DE" w:eastAsia="en-DE"/>
            </w:rPr>
          </w:pPr>
          <w:r w:rsidRPr="00BB36F4">
            <w:rPr>
              <w:lang w:val="en-DE" w:eastAsia="en-DE"/>
            </w:rPr>
            <w:t xml:space="preserve">6.3 Entwicklerdokumentation </w:t>
          </w:r>
          <w:r w:rsidR="00CA4981" w:rsidRPr="00C85332">
            <w:rPr>
              <w:lang w:val="en-DE" w:eastAsia="en-DE"/>
            </w:rPr>
            <w:t>.........................................................................................................</w:t>
          </w:r>
          <w:r w:rsidR="00177336">
            <w:rPr>
              <w:lang w:val="en-DE" w:eastAsia="en-DE"/>
            </w:rPr>
            <w:t xml:space="preserve"> </w:t>
          </w:r>
          <w:r w:rsidR="00585172">
            <w:rPr>
              <w:lang w:val="en-DE" w:eastAsia="en-DE"/>
            </w:rPr>
            <w:t>10</w:t>
          </w:r>
        </w:p>
        <w:p w14:paraId="5D70A62D" w14:textId="6DED0A05" w:rsidR="00BB36F4" w:rsidRPr="00BB36F4" w:rsidRDefault="00BB36F4" w:rsidP="00BB36F4">
          <w:pPr>
            <w:ind w:firstLine="720"/>
            <w:rPr>
              <w:lang w:val="en-DE" w:eastAsia="en-DE"/>
            </w:rPr>
          </w:pPr>
          <w:r w:rsidRPr="00BB36F4">
            <w:rPr>
              <w:lang w:val="en-DE" w:eastAsia="en-DE"/>
            </w:rPr>
            <w:t xml:space="preserve">6.4 Weitere referenzierte Dokumente </w:t>
          </w:r>
          <w:r w:rsidR="00CA4981" w:rsidRPr="00C85332">
            <w:rPr>
              <w:lang w:val="en-DE" w:eastAsia="en-DE"/>
            </w:rPr>
            <w:t>........................................................................................</w:t>
          </w:r>
          <w:r w:rsidR="00177336">
            <w:rPr>
              <w:lang w:val="en-DE" w:eastAsia="en-DE"/>
            </w:rPr>
            <w:t xml:space="preserve"> </w:t>
          </w:r>
          <w:r w:rsidR="00585172">
            <w:rPr>
              <w:lang w:val="en-DE" w:eastAsia="en-DE"/>
            </w:rPr>
            <w:t>10</w:t>
          </w:r>
        </w:p>
        <w:p w14:paraId="45A3E80F" w14:textId="7AB1AAE9" w:rsidR="00BB36F4" w:rsidRPr="00BB36F4" w:rsidRDefault="00BB36F4" w:rsidP="00BB36F4">
          <w:pPr>
            <w:rPr>
              <w:lang w:val="en-DE" w:eastAsia="en-DE"/>
            </w:rPr>
          </w:pPr>
          <w:r w:rsidRPr="00BB36F4">
            <w:rPr>
              <w:lang w:val="en-DE" w:eastAsia="en-DE"/>
            </w:rPr>
            <w:t>7. Vorgehen</w:t>
          </w:r>
          <w:r w:rsidR="00CA4981" w:rsidRPr="00C85332">
            <w:rPr>
              <w:lang w:val="en-DE" w:eastAsia="en-DE"/>
            </w:rPr>
            <w:t>..........................................................................................................</w:t>
          </w:r>
          <w:r w:rsidR="00CA4981">
            <w:rPr>
              <w:lang w:val="en-DE" w:eastAsia="en-DE"/>
            </w:rPr>
            <w:t>..............................................</w:t>
          </w:r>
          <w:r w:rsidR="00177336">
            <w:rPr>
              <w:lang w:val="en-DE" w:eastAsia="en-DE"/>
            </w:rPr>
            <w:t xml:space="preserve"> </w:t>
          </w:r>
          <w:r w:rsidR="00585172">
            <w:rPr>
              <w:lang w:val="en-DE" w:eastAsia="en-DE"/>
            </w:rPr>
            <w:t>10</w:t>
          </w:r>
        </w:p>
        <w:p w14:paraId="3C0A6DE0" w14:textId="6E1844D3" w:rsidR="00BB36F4" w:rsidRPr="00BB36F4" w:rsidRDefault="00BB36F4" w:rsidP="00BB36F4">
          <w:pPr>
            <w:rPr>
              <w:lang w:val="en-DE" w:eastAsia="en-DE"/>
            </w:rPr>
          </w:pPr>
          <w:r w:rsidRPr="00BB36F4">
            <w:rPr>
              <w:lang w:val="en-DE" w:eastAsia="en-DE"/>
            </w:rPr>
            <w:t xml:space="preserve">8 Entwicklungsumgebung </w:t>
          </w:r>
          <w:r w:rsidR="00C374F6" w:rsidRPr="00C85332">
            <w:rPr>
              <w:lang w:val="en-DE" w:eastAsia="en-DE"/>
            </w:rPr>
            <w:t>..........................................................................................................</w:t>
          </w:r>
          <w:r w:rsidR="00C374F6">
            <w:rPr>
              <w:lang w:val="en-DE" w:eastAsia="en-DE"/>
            </w:rPr>
            <w:t>.....................</w:t>
          </w:r>
          <w:r w:rsidR="00177336">
            <w:rPr>
              <w:lang w:val="en-DE" w:eastAsia="en-DE"/>
            </w:rPr>
            <w:t xml:space="preserve"> </w:t>
          </w:r>
          <w:r w:rsidR="00585172">
            <w:rPr>
              <w:lang w:val="en-DE" w:eastAsia="en-DE"/>
            </w:rPr>
            <w:t>12</w:t>
          </w:r>
        </w:p>
        <w:p w14:paraId="77260FD3" w14:textId="4036A2B6" w:rsidR="00BB36F4" w:rsidRPr="00BB36F4" w:rsidRDefault="00BB36F4" w:rsidP="00BB36F4">
          <w:pPr>
            <w:ind w:firstLine="720"/>
            <w:rPr>
              <w:lang w:val="en-DE" w:eastAsia="en-DE"/>
            </w:rPr>
          </w:pPr>
          <w:r w:rsidRPr="00BB36F4">
            <w:rPr>
              <w:lang w:val="en-DE" w:eastAsia="en-DE"/>
            </w:rPr>
            <w:t xml:space="preserve">8.1 Entwicklungsumgebung einrichten </w:t>
          </w:r>
          <w:r w:rsidR="00C374F6" w:rsidRPr="00C85332">
            <w:rPr>
              <w:lang w:val="en-DE" w:eastAsia="en-DE"/>
            </w:rPr>
            <w:t>..........................................................................................</w:t>
          </w:r>
          <w:r w:rsidR="00177336">
            <w:rPr>
              <w:lang w:val="en-DE" w:eastAsia="en-DE"/>
            </w:rPr>
            <w:t xml:space="preserve"> </w:t>
          </w:r>
          <w:r w:rsidR="00585172">
            <w:rPr>
              <w:lang w:val="en-DE" w:eastAsia="en-DE"/>
            </w:rPr>
            <w:t>12</w:t>
          </w:r>
        </w:p>
        <w:p w14:paraId="0A3A0F9C" w14:textId="033718B1" w:rsidR="00BB36F4" w:rsidRPr="00BB36F4" w:rsidRDefault="00BB36F4" w:rsidP="00B36B2B">
          <w:pPr>
            <w:ind w:left="720" w:firstLine="720"/>
            <w:rPr>
              <w:lang w:val="en-DE" w:eastAsia="en-DE"/>
            </w:rPr>
          </w:pPr>
          <w:r w:rsidRPr="00BB36F4">
            <w:rPr>
              <w:lang w:val="en-DE" w:eastAsia="en-DE"/>
            </w:rPr>
            <w:t>8.1.1 Hardware-Anforderungen</w:t>
          </w:r>
          <w:r w:rsidR="00C374F6" w:rsidRPr="00C85332">
            <w:rPr>
              <w:lang w:val="en-DE" w:eastAsia="en-DE"/>
            </w:rPr>
            <w:t>.........................................................................................</w:t>
          </w:r>
          <w:r w:rsidR="00177336">
            <w:rPr>
              <w:lang w:val="en-DE" w:eastAsia="en-DE"/>
            </w:rPr>
            <w:t xml:space="preserve"> </w:t>
          </w:r>
          <w:r w:rsidR="00585172">
            <w:rPr>
              <w:lang w:val="en-DE" w:eastAsia="en-DE"/>
            </w:rPr>
            <w:t>12</w:t>
          </w:r>
        </w:p>
        <w:p w14:paraId="7075942F" w14:textId="0F7AB112" w:rsidR="00BB36F4" w:rsidRPr="00BB36F4" w:rsidRDefault="00BB36F4" w:rsidP="00B36B2B">
          <w:pPr>
            <w:ind w:left="720" w:firstLine="720"/>
            <w:rPr>
              <w:lang w:val="en-DE" w:eastAsia="en-DE"/>
            </w:rPr>
          </w:pPr>
          <w:r w:rsidRPr="00BB36F4">
            <w:rPr>
              <w:lang w:val="en-DE" w:eastAsia="en-DE"/>
            </w:rPr>
            <w:t>8.1.2 Software-Anforderungen</w:t>
          </w:r>
          <w:r w:rsidR="00C374F6" w:rsidRPr="00C85332">
            <w:rPr>
              <w:lang w:val="en-DE" w:eastAsia="en-DE"/>
            </w:rPr>
            <w:t>...........................................................................................</w:t>
          </w:r>
          <w:r w:rsidRPr="00BB36F4">
            <w:rPr>
              <w:lang w:val="en-DE" w:eastAsia="en-DE"/>
            </w:rPr>
            <w:t xml:space="preserve"> </w:t>
          </w:r>
          <w:r w:rsidR="00585172">
            <w:rPr>
              <w:lang w:val="en-DE" w:eastAsia="en-DE"/>
            </w:rPr>
            <w:t>12</w:t>
          </w:r>
        </w:p>
        <w:p w14:paraId="5F0D9FDE" w14:textId="027BE46C" w:rsidR="00C374F6" w:rsidRDefault="00BB36F4" w:rsidP="00C374F6">
          <w:pPr>
            <w:ind w:left="720" w:firstLine="720"/>
            <w:rPr>
              <w:lang w:val="en-DE" w:eastAsia="en-DE"/>
            </w:rPr>
          </w:pPr>
          <w:r w:rsidRPr="00BB36F4">
            <w:rPr>
              <w:lang w:val="en-DE" w:eastAsia="en-DE"/>
            </w:rPr>
            <w:t xml:space="preserve">8.1.3 Frameworks und Technologien </w:t>
          </w:r>
          <w:r w:rsidR="00C374F6" w:rsidRPr="00C85332">
            <w:rPr>
              <w:lang w:val="en-DE" w:eastAsia="en-DE"/>
            </w:rPr>
            <w:t>..........................................................................</w:t>
          </w:r>
          <w:r w:rsidR="00C374F6">
            <w:rPr>
              <w:lang w:val="en-DE" w:eastAsia="en-DE"/>
            </w:rPr>
            <w:t>..</w:t>
          </w:r>
          <w:r w:rsidR="00C374F6" w:rsidRPr="00C85332">
            <w:rPr>
              <w:lang w:val="en-DE" w:eastAsia="en-DE"/>
            </w:rPr>
            <w:t>...</w:t>
          </w:r>
          <w:r w:rsidR="00177336">
            <w:rPr>
              <w:lang w:val="en-DE" w:eastAsia="en-DE"/>
            </w:rPr>
            <w:t xml:space="preserve"> </w:t>
          </w:r>
          <w:r w:rsidR="00585172">
            <w:rPr>
              <w:lang w:val="en-DE" w:eastAsia="en-DE"/>
            </w:rPr>
            <w:t>12</w:t>
          </w:r>
        </w:p>
        <w:p w14:paraId="6E18B0AF" w14:textId="77920F7B" w:rsidR="00BB36F4" w:rsidRPr="00BB36F4" w:rsidRDefault="00BB36F4" w:rsidP="00C374F6">
          <w:pPr>
            <w:ind w:left="720" w:firstLine="720"/>
            <w:rPr>
              <w:lang w:val="en-DE" w:eastAsia="en-DE"/>
            </w:rPr>
          </w:pPr>
          <w:r w:rsidRPr="00BB36F4">
            <w:rPr>
              <w:lang w:val="en-DE" w:eastAsia="en-DE"/>
            </w:rPr>
            <w:t xml:space="preserve">8.2 Projektstruktur </w:t>
          </w:r>
          <w:r w:rsidR="00C374F6" w:rsidRPr="00C85332">
            <w:rPr>
              <w:lang w:val="en-DE" w:eastAsia="en-DE"/>
            </w:rPr>
            <w:t>.........................................................................................................</w:t>
          </w:r>
          <w:r w:rsidR="00C374F6">
            <w:rPr>
              <w:lang w:val="en-DE" w:eastAsia="en-DE"/>
            </w:rPr>
            <w:t>....</w:t>
          </w:r>
          <w:r w:rsidR="00177336">
            <w:rPr>
              <w:lang w:val="en-DE" w:eastAsia="en-DE"/>
            </w:rPr>
            <w:t xml:space="preserve">.. </w:t>
          </w:r>
          <w:r w:rsidR="00585172">
            <w:rPr>
              <w:lang w:val="en-DE" w:eastAsia="en-DE"/>
            </w:rPr>
            <w:t>12</w:t>
          </w:r>
        </w:p>
        <w:p w14:paraId="443F12A0" w14:textId="13A05104" w:rsidR="00BB36F4" w:rsidRPr="00BB36F4" w:rsidRDefault="00BB36F4" w:rsidP="00BB36F4">
          <w:pPr>
            <w:ind w:firstLine="720"/>
            <w:rPr>
              <w:lang w:val="en-DE" w:eastAsia="en-DE"/>
            </w:rPr>
          </w:pPr>
          <w:r w:rsidRPr="00BB36F4">
            <w:rPr>
              <w:lang w:val="en-DE" w:eastAsia="en-DE"/>
            </w:rPr>
            <w:t xml:space="preserve">8.3 Entwicklungsprozess </w:t>
          </w:r>
          <w:r w:rsidR="00C374F6" w:rsidRPr="00C85332">
            <w:rPr>
              <w:lang w:val="en-DE" w:eastAsia="en-DE"/>
            </w:rPr>
            <w:t>..........................................................................................................</w:t>
          </w:r>
          <w:r w:rsidR="00C374F6">
            <w:rPr>
              <w:lang w:val="en-DE" w:eastAsia="en-DE"/>
            </w:rPr>
            <w:t>.........</w:t>
          </w:r>
          <w:r w:rsidR="00177336">
            <w:rPr>
              <w:lang w:val="en-DE" w:eastAsia="en-DE"/>
            </w:rPr>
            <w:t xml:space="preserve">. </w:t>
          </w:r>
          <w:r w:rsidR="00585172">
            <w:rPr>
              <w:lang w:val="en-DE" w:eastAsia="en-DE"/>
            </w:rPr>
            <w:t>12</w:t>
          </w:r>
        </w:p>
        <w:p w14:paraId="42BA5114" w14:textId="0F528307" w:rsidR="00BB36F4" w:rsidRPr="00BB36F4" w:rsidRDefault="00BB36F4" w:rsidP="00BB36F4">
          <w:pPr>
            <w:ind w:firstLine="720"/>
            <w:rPr>
              <w:lang w:val="en-DE" w:eastAsia="en-DE"/>
            </w:rPr>
          </w:pPr>
          <w:r w:rsidRPr="00BB36F4">
            <w:rPr>
              <w:lang w:val="en-DE" w:eastAsia="en-DE"/>
            </w:rPr>
            <w:t xml:space="preserve">8.4 Lokale Umgebung konfigurieren </w:t>
          </w:r>
          <w:r w:rsidR="00C374F6" w:rsidRPr="00C85332">
            <w:rPr>
              <w:lang w:val="en-DE" w:eastAsia="en-DE"/>
            </w:rPr>
            <w:t>..............................................................................................</w:t>
          </w:r>
          <w:r w:rsidR="00177336">
            <w:rPr>
              <w:lang w:val="en-DE" w:eastAsia="en-DE"/>
            </w:rPr>
            <w:t xml:space="preserve">. </w:t>
          </w:r>
          <w:r w:rsidR="00585172">
            <w:rPr>
              <w:lang w:val="en-DE" w:eastAsia="en-DE"/>
            </w:rPr>
            <w:t>12</w:t>
          </w:r>
        </w:p>
        <w:p w14:paraId="00C534A7" w14:textId="4DC19E12" w:rsidR="00BB36F4" w:rsidRPr="00BB36F4" w:rsidRDefault="00BB36F4" w:rsidP="00BB36F4">
          <w:pPr>
            <w:rPr>
              <w:lang w:val="en-DE" w:eastAsia="en-DE"/>
            </w:rPr>
          </w:pPr>
          <w:r w:rsidRPr="00BB36F4">
            <w:rPr>
              <w:lang w:val="en-DE" w:eastAsia="en-DE"/>
            </w:rPr>
            <w:t>9.Glossar</w:t>
          </w:r>
          <w:r w:rsidR="00C374F6">
            <w:rPr>
              <w:lang w:val="en-DE" w:eastAsia="en-DE"/>
            </w:rPr>
            <w:t xml:space="preserve"> </w:t>
          </w:r>
          <w:r w:rsidR="00C374F6" w:rsidRPr="00C85332">
            <w:rPr>
              <w:lang w:val="en-DE" w:eastAsia="en-DE"/>
            </w:rPr>
            <w:t>..........................................................................................................</w:t>
          </w:r>
          <w:r w:rsidR="00C374F6">
            <w:rPr>
              <w:lang w:val="en-DE" w:eastAsia="en-DE"/>
            </w:rPr>
            <w:t>...................................................</w:t>
          </w:r>
          <w:r w:rsidR="00177336">
            <w:rPr>
              <w:lang w:val="en-DE" w:eastAsia="en-DE"/>
            </w:rPr>
            <w:t xml:space="preserve"> </w:t>
          </w:r>
          <w:r w:rsidR="00585172">
            <w:rPr>
              <w:lang w:val="en-DE" w:eastAsia="en-DE"/>
            </w:rPr>
            <w:t>13</w:t>
          </w:r>
        </w:p>
        <w:p w14:paraId="2BA0777F" w14:textId="77777777" w:rsidR="00BB36F4" w:rsidRPr="00BB36F4" w:rsidRDefault="00BB36F4" w:rsidP="00BB36F4">
          <w:pPr>
            <w:ind w:firstLine="720"/>
            <w:rPr>
              <w:lang w:val="en-DE" w:eastAsia="en-DE"/>
            </w:rPr>
          </w:pPr>
        </w:p>
        <w:p w14:paraId="75013E73" w14:textId="0468B04E" w:rsidR="00BA17EC" w:rsidRDefault="00000000"/>
      </w:sdtContent>
    </w:sdt>
    <w:p w14:paraId="4D21980D" w14:textId="77777777" w:rsidR="00BA17EC" w:rsidRDefault="00BA17EC">
      <w:pPr>
        <w:rPr>
          <w:lang w:val="de-DE"/>
        </w:rPr>
      </w:pPr>
    </w:p>
    <w:p w14:paraId="5A015A06" w14:textId="00E7868E" w:rsidR="00BA17EC" w:rsidRDefault="00BA17EC">
      <w:pPr>
        <w:rPr>
          <w:rFonts w:asciiTheme="majorHAnsi" w:eastAsiaTheme="majorEastAsia" w:hAnsiTheme="majorHAnsi" w:cstheme="majorBidi"/>
          <w:b/>
          <w:color w:val="FF1571" w:themeColor="accent2"/>
          <w:sz w:val="36"/>
          <w:lang w:val="de-DE"/>
        </w:rPr>
      </w:pPr>
      <w:r>
        <w:rPr>
          <w:lang w:val="de-DE"/>
        </w:rPr>
        <w:br w:type="page"/>
      </w:r>
    </w:p>
    <w:p w14:paraId="39498D0A" w14:textId="54B5B584" w:rsidR="009E295D" w:rsidRDefault="009E295D" w:rsidP="006F230E">
      <w:pPr>
        <w:pStyle w:val="Heading3"/>
        <w:rPr>
          <w:lang w:val="de-DE"/>
        </w:rPr>
      </w:pPr>
      <w:bookmarkStart w:id="4" w:name="_Toc187513404"/>
      <w:r w:rsidRPr="00D64931">
        <w:rPr>
          <w:lang w:val="de-DE"/>
        </w:rPr>
        <w:t xml:space="preserve">1. </w:t>
      </w:r>
      <w:r w:rsidRPr="008138E0">
        <w:rPr>
          <w:lang w:val="de-DE"/>
        </w:rPr>
        <w:t>Zielbestimmung</w:t>
      </w:r>
      <w:bookmarkEnd w:id="4"/>
    </w:p>
    <w:p w14:paraId="6EA1C7AF" w14:textId="77777777" w:rsidR="000849FB" w:rsidRPr="000849FB" w:rsidRDefault="000849FB" w:rsidP="000849FB">
      <w:pPr>
        <w:rPr>
          <w:lang w:val="de-DE"/>
        </w:rPr>
      </w:pPr>
    </w:p>
    <w:p w14:paraId="04C3CDB9" w14:textId="2ED062AB" w:rsidR="009E295D" w:rsidRPr="009E295D" w:rsidRDefault="009E295D" w:rsidP="009E295D">
      <w:pPr>
        <w:rPr>
          <w:lang w:val="de-DE"/>
        </w:rPr>
      </w:pPr>
      <w:r w:rsidRPr="009E295D">
        <w:rPr>
          <w:lang w:val="de-DE"/>
        </w:rPr>
        <w:t xml:space="preserve">Ziel des Projekts ist die Entwicklung einer Server/Client-Anwendung zur Digitalisierung zentraler </w:t>
      </w:r>
    </w:p>
    <w:p w14:paraId="66B7EE4C" w14:textId="77777777" w:rsidR="009E295D" w:rsidRPr="009E295D" w:rsidRDefault="009E295D" w:rsidP="009E295D">
      <w:pPr>
        <w:rPr>
          <w:lang w:val="de-DE"/>
        </w:rPr>
      </w:pPr>
      <w:r w:rsidRPr="009E295D">
        <w:rPr>
          <w:lang w:val="de-DE"/>
        </w:rPr>
        <w:t xml:space="preserve">Abläufe in der Hochzeitsplanung für Wedding Bliss. Die Anwendung soll die Verwaltung von </w:t>
      </w:r>
    </w:p>
    <w:p w14:paraId="393DCD60" w14:textId="77777777" w:rsidR="009E295D" w:rsidRPr="009E295D" w:rsidRDefault="009E295D" w:rsidP="009E295D">
      <w:pPr>
        <w:rPr>
          <w:lang w:val="de-DE"/>
        </w:rPr>
      </w:pPr>
      <w:r w:rsidRPr="009E295D">
        <w:rPr>
          <w:lang w:val="de-DE"/>
        </w:rPr>
        <w:t xml:space="preserve">Gästedaten, Teilnahmebestätigungen und Essenspräferenzen erleichtern und den gesamten Prozess </w:t>
      </w:r>
    </w:p>
    <w:p w14:paraId="12FCA7B5" w14:textId="77777777" w:rsidR="009E295D" w:rsidRPr="009E295D" w:rsidRDefault="009E295D" w:rsidP="009E295D">
      <w:pPr>
        <w:rPr>
          <w:lang w:val="de-DE"/>
        </w:rPr>
      </w:pPr>
      <w:r w:rsidRPr="009E295D">
        <w:rPr>
          <w:lang w:val="de-DE"/>
        </w:rPr>
        <w:t xml:space="preserve">effizienter und benutzerfreundlicher gestalten. Die Anforderungen an das System lassen sich in </w:t>
      </w:r>
    </w:p>
    <w:p w14:paraId="07A108F5" w14:textId="01BA7757" w:rsidR="009E295D" w:rsidRPr="009E295D" w:rsidRDefault="009E295D" w:rsidP="009E295D">
      <w:pPr>
        <w:rPr>
          <w:lang w:val="de-DE"/>
        </w:rPr>
      </w:pPr>
      <w:r w:rsidRPr="009E295D">
        <w:rPr>
          <w:lang w:val="de-DE"/>
        </w:rPr>
        <w:t>Muss-Kriterien, Kann-Kriterien und Abgrenzungskriterien einteilen.</w:t>
      </w:r>
    </w:p>
    <w:p w14:paraId="2A00AC0A" w14:textId="77777777" w:rsidR="009E295D" w:rsidRDefault="009E295D">
      <w:pPr>
        <w:rPr>
          <w:lang w:val="de-DE"/>
        </w:rPr>
      </w:pPr>
    </w:p>
    <w:p w14:paraId="408033B8" w14:textId="2E3F4B2C" w:rsidR="007564F5" w:rsidRDefault="009E295D" w:rsidP="0001180C">
      <w:pPr>
        <w:pStyle w:val="Heading5"/>
        <w:sectPr w:rsidR="007564F5" w:rsidSect="0001180C">
          <w:footerReference w:type="even" r:id="rId12"/>
          <w:footerReference w:type="default" r:id="rId13"/>
          <w:pgSz w:w="12240" w:h="15840" w:code="1"/>
          <w:pgMar w:top="720" w:right="720" w:bottom="720" w:left="720" w:header="709" w:footer="709" w:gutter="0"/>
          <w:cols w:space="708"/>
          <w:docGrid w:linePitch="360"/>
        </w:sectPr>
      </w:pPr>
      <w:r w:rsidRPr="00B87579">
        <w:t>1.1. Muss-Kriterien</w:t>
      </w:r>
    </w:p>
    <w:tbl>
      <w:tblPr>
        <w:tblW w:w="10773" w:type="dxa"/>
        <w:tblBorders>
          <w:bottom w:val="single" w:sz="18" w:space="0" w:color="17C9FA"/>
        </w:tblBorders>
        <w:tblLayout w:type="fixed"/>
        <w:tblLook w:val="0600" w:firstRow="0" w:lastRow="0" w:firstColumn="0" w:lastColumn="0" w:noHBand="1" w:noVBand="1"/>
      </w:tblPr>
      <w:tblGrid>
        <w:gridCol w:w="851"/>
        <w:gridCol w:w="3260"/>
        <w:gridCol w:w="6662"/>
      </w:tblGrid>
      <w:tr w:rsidR="007564F5" w14:paraId="2F51AF55" w14:textId="77777777" w:rsidTr="006F230E">
        <w:trPr>
          <w:trHeight w:val="716"/>
        </w:trPr>
        <w:tc>
          <w:tcPr>
            <w:tcW w:w="851" w:type="dxa"/>
            <w:shd w:val="clear" w:color="auto" w:fill="FFFFFF" w:themeFill="background1"/>
          </w:tcPr>
          <w:p w14:paraId="0B5D1F05" w14:textId="1794A5D1" w:rsidR="007564F5" w:rsidRPr="001205A1" w:rsidRDefault="009631B2" w:rsidP="00F65091">
            <w:pPr>
              <w:pStyle w:val="Heading2"/>
            </w:pPr>
            <w:bookmarkStart w:id="5" w:name="_Toc187513405"/>
            <w:r>
              <w:t>Nr.</w:t>
            </w:r>
            <w:bookmarkEnd w:id="5"/>
          </w:p>
        </w:tc>
        <w:tc>
          <w:tcPr>
            <w:tcW w:w="3260" w:type="dxa"/>
            <w:shd w:val="clear" w:color="auto" w:fill="FFFFFF" w:themeFill="background1"/>
          </w:tcPr>
          <w:p w14:paraId="16B1E369" w14:textId="419DE96A" w:rsidR="007564F5" w:rsidRDefault="007564F5" w:rsidP="009631B2">
            <w:pPr>
              <w:pStyle w:val="Heading2"/>
            </w:pPr>
            <w:bookmarkStart w:id="6" w:name="_Toc187513406"/>
            <w:r>
              <w:t>Muss-Kriterium</w:t>
            </w:r>
            <w:bookmarkEnd w:id="6"/>
            <w:r>
              <w:t xml:space="preserve"> </w:t>
            </w:r>
          </w:p>
        </w:tc>
        <w:tc>
          <w:tcPr>
            <w:tcW w:w="6662" w:type="dxa"/>
            <w:shd w:val="clear" w:color="auto" w:fill="FFFFFF" w:themeFill="background1"/>
          </w:tcPr>
          <w:p w14:paraId="5FCF0445" w14:textId="12860B54" w:rsidR="007564F5" w:rsidRDefault="007564F5" w:rsidP="009631B2">
            <w:pPr>
              <w:pStyle w:val="Heading2"/>
            </w:pPr>
            <w:bookmarkStart w:id="7" w:name="_Toc187513407"/>
            <w:r>
              <w:t>Beschreibung</w:t>
            </w:r>
            <w:bookmarkEnd w:id="7"/>
          </w:p>
        </w:tc>
      </w:tr>
      <w:tr w:rsidR="007564F5" w:rsidRPr="00C64F15" w14:paraId="4CE68024" w14:textId="77777777" w:rsidTr="006F230E">
        <w:trPr>
          <w:trHeight w:val="778"/>
        </w:trPr>
        <w:tc>
          <w:tcPr>
            <w:tcW w:w="851" w:type="dxa"/>
            <w:shd w:val="clear" w:color="auto" w:fill="FFFFFF" w:themeFill="background1"/>
          </w:tcPr>
          <w:p w14:paraId="2D016612" w14:textId="4E03C74D" w:rsidR="007564F5" w:rsidRDefault="007564F5" w:rsidP="00F65091">
            <w:pPr>
              <w:pStyle w:val="Heading2"/>
            </w:pPr>
            <w:bookmarkStart w:id="8" w:name="_Toc187513408"/>
            <w:r>
              <w:t>1</w:t>
            </w:r>
            <w:bookmarkEnd w:id="8"/>
          </w:p>
        </w:tc>
        <w:tc>
          <w:tcPr>
            <w:tcW w:w="3260" w:type="dxa"/>
            <w:shd w:val="clear" w:color="auto" w:fill="FFFFFF" w:themeFill="background1"/>
          </w:tcPr>
          <w:p w14:paraId="29B585ED" w14:textId="2AB4A954" w:rsidR="007564F5" w:rsidRDefault="007564F5" w:rsidP="00113CA4">
            <w:r>
              <w:t>Teilnahmebestätigung</w:t>
            </w:r>
          </w:p>
        </w:tc>
        <w:tc>
          <w:tcPr>
            <w:tcW w:w="6662" w:type="dxa"/>
            <w:shd w:val="clear" w:color="auto" w:fill="FFFFFF" w:themeFill="background1"/>
          </w:tcPr>
          <w:p w14:paraId="33DF9038" w14:textId="13ED150E" w:rsidR="007564F5" w:rsidRPr="009631B2" w:rsidRDefault="009631B2" w:rsidP="00113CA4">
            <w:pPr>
              <w:rPr>
                <w:lang w:val="de-DE"/>
              </w:rPr>
            </w:pPr>
            <w:r w:rsidRPr="009631B2">
              <w:rPr>
                <w:lang w:val="de-DE"/>
              </w:rPr>
              <w:t>Gäste müssen ihre Teilnahme zuverlässig über die Client</w:t>
            </w:r>
            <w:r w:rsidRPr="009631B2">
              <w:rPr>
                <w:rFonts w:ascii="Gill Sans MT" w:hAnsi="Gill Sans MT" w:cs="Gill Sans MT"/>
                <w:lang w:val="de-DE"/>
              </w:rPr>
              <w:t>-</w:t>
            </w:r>
            <w:r w:rsidRPr="009631B2">
              <w:rPr>
                <w:lang w:val="de-DE"/>
              </w:rPr>
              <w:t>Anwendung best</w:t>
            </w:r>
            <w:r w:rsidRPr="009631B2">
              <w:rPr>
                <w:rFonts w:ascii="Gill Sans MT" w:hAnsi="Gill Sans MT" w:cs="Gill Sans MT"/>
                <w:lang w:val="de-DE"/>
              </w:rPr>
              <w:t>ä</w:t>
            </w:r>
            <w:r w:rsidRPr="009631B2">
              <w:rPr>
                <w:lang w:val="de-DE"/>
              </w:rPr>
              <w:t>tigen</w:t>
            </w:r>
            <w:r w:rsidR="008D05D8">
              <w:rPr>
                <w:lang w:val="de-DE"/>
              </w:rPr>
              <w:t xml:space="preserve"> </w:t>
            </w:r>
            <w:r w:rsidRPr="009631B2">
              <w:rPr>
                <w:lang w:val="de-DE"/>
              </w:rPr>
              <w:t>k</w:t>
            </w:r>
            <w:r w:rsidRPr="009631B2">
              <w:rPr>
                <w:rFonts w:ascii="Gill Sans MT" w:hAnsi="Gill Sans MT" w:cs="Gill Sans MT"/>
                <w:lang w:val="de-DE"/>
              </w:rPr>
              <w:t>ö</w:t>
            </w:r>
            <w:r w:rsidRPr="009631B2">
              <w:rPr>
                <w:lang w:val="de-DE"/>
              </w:rPr>
              <w:t>nnen</w:t>
            </w:r>
            <w:r>
              <w:rPr>
                <w:lang w:val="de-DE"/>
              </w:rPr>
              <w:t>.</w:t>
            </w:r>
          </w:p>
        </w:tc>
      </w:tr>
      <w:tr w:rsidR="007564F5" w:rsidRPr="00C64F15" w14:paraId="75A89007" w14:textId="77777777" w:rsidTr="006F230E">
        <w:trPr>
          <w:trHeight w:val="839"/>
        </w:trPr>
        <w:tc>
          <w:tcPr>
            <w:tcW w:w="851" w:type="dxa"/>
            <w:shd w:val="clear" w:color="auto" w:fill="FFFFFF" w:themeFill="background1"/>
          </w:tcPr>
          <w:p w14:paraId="63881F55" w14:textId="24D00C90" w:rsidR="007564F5" w:rsidRPr="009631B2" w:rsidRDefault="009631B2" w:rsidP="00F65091">
            <w:pPr>
              <w:pStyle w:val="Heading2"/>
              <w:rPr>
                <w:lang w:val="de-DE"/>
              </w:rPr>
            </w:pPr>
            <w:bookmarkStart w:id="9" w:name="_Toc187513409"/>
            <w:r>
              <w:rPr>
                <w:lang w:val="de-DE"/>
              </w:rPr>
              <w:t>2</w:t>
            </w:r>
            <w:bookmarkEnd w:id="9"/>
          </w:p>
        </w:tc>
        <w:tc>
          <w:tcPr>
            <w:tcW w:w="3260" w:type="dxa"/>
            <w:shd w:val="clear" w:color="auto" w:fill="FFFFFF" w:themeFill="background1"/>
          </w:tcPr>
          <w:p w14:paraId="7826FEA8" w14:textId="3D3A0242" w:rsidR="007564F5" w:rsidRPr="009631B2" w:rsidRDefault="009631B2" w:rsidP="00113CA4">
            <w:pPr>
              <w:rPr>
                <w:lang w:val="de-DE"/>
              </w:rPr>
            </w:pPr>
            <w:r>
              <w:rPr>
                <w:lang w:val="de-DE"/>
              </w:rPr>
              <w:t xml:space="preserve">Erfassung von Esspräferenzen </w:t>
            </w:r>
          </w:p>
        </w:tc>
        <w:tc>
          <w:tcPr>
            <w:tcW w:w="6662" w:type="dxa"/>
            <w:shd w:val="clear" w:color="auto" w:fill="FFFFFF" w:themeFill="background1"/>
          </w:tcPr>
          <w:p w14:paraId="0B0459C3" w14:textId="6E8C97BD" w:rsidR="007564F5" w:rsidRPr="009631B2" w:rsidRDefault="009631B2" w:rsidP="00113CA4">
            <w:pPr>
              <w:rPr>
                <w:lang w:val="de-DE"/>
              </w:rPr>
            </w:pPr>
            <w:r w:rsidRPr="009631B2">
              <w:rPr>
                <w:lang w:val="de-DE"/>
              </w:rPr>
              <w:t>Auswahlmöglichkeiten für Fleisch, vegetarisch oder vegan müssen vorhanden sein</w:t>
            </w:r>
            <w:r>
              <w:rPr>
                <w:lang w:val="de-DE"/>
              </w:rPr>
              <w:t>.</w:t>
            </w:r>
          </w:p>
        </w:tc>
      </w:tr>
      <w:tr w:rsidR="009631B2" w:rsidRPr="00C64F15" w14:paraId="59DE76D8" w14:textId="77777777" w:rsidTr="006F230E">
        <w:trPr>
          <w:trHeight w:val="851"/>
        </w:trPr>
        <w:tc>
          <w:tcPr>
            <w:tcW w:w="851" w:type="dxa"/>
            <w:shd w:val="clear" w:color="auto" w:fill="FFFFFF" w:themeFill="background1"/>
          </w:tcPr>
          <w:p w14:paraId="69AB9216" w14:textId="46821A81" w:rsidR="009631B2" w:rsidRDefault="009631B2" w:rsidP="00F65091">
            <w:pPr>
              <w:pStyle w:val="Heading2"/>
              <w:rPr>
                <w:lang w:val="de-DE"/>
              </w:rPr>
            </w:pPr>
            <w:bookmarkStart w:id="10" w:name="_Toc187513410"/>
            <w:r>
              <w:rPr>
                <w:lang w:val="de-DE"/>
              </w:rPr>
              <w:t>3</w:t>
            </w:r>
            <w:bookmarkEnd w:id="10"/>
          </w:p>
        </w:tc>
        <w:tc>
          <w:tcPr>
            <w:tcW w:w="3260" w:type="dxa"/>
            <w:shd w:val="clear" w:color="auto" w:fill="FFFFFF" w:themeFill="background1"/>
          </w:tcPr>
          <w:p w14:paraId="4966732A" w14:textId="77777777" w:rsidR="009631B2" w:rsidRPr="009631B2" w:rsidRDefault="009631B2" w:rsidP="00113CA4">
            <w:pPr>
              <w:rPr>
                <w:lang w:val="de-DE"/>
              </w:rPr>
            </w:pPr>
            <w:r w:rsidRPr="009631B2">
              <w:rPr>
                <w:lang w:val="de-DE"/>
              </w:rPr>
              <w:t xml:space="preserve">Eingabe von Allergien und </w:t>
            </w:r>
          </w:p>
          <w:p w14:paraId="76105046" w14:textId="7A5CDFF5" w:rsidR="009631B2" w:rsidRDefault="009631B2" w:rsidP="00113CA4">
            <w:pPr>
              <w:rPr>
                <w:lang w:val="de-DE"/>
              </w:rPr>
            </w:pPr>
            <w:r w:rsidRPr="009631B2">
              <w:rPr>
                <w:lang w:val="de-DE"/>
              </w:rPr>
              <w:t>Unverträglichkeiten</w:t>
            </w:r>
          </w:p>
        </w:tc>
        <w:tc>
          <w:tcPr>
            <w:tcW w:w="6662" w:type="dxa"/>
            <w:shd w:val="clear" w:color="auto" w:fill="FFFFFF" w:themeFill="background1"/>
          </w:tcPr>
          <w:p w14:paraId="6AE4780D" w14:textId="56053600" w:rsidR="009631B2" w:rsidRPr="009631B2" w:rsidRDefault="009631B2" w:rsidP="00113CA4">
            <w:pPr>
              <w:rPr>
                <w:lang w:val="de-DE"/>
              </w:rPr>
            </w:pPr>
            <w:r w:rsidRPr="009631B2">
              <w:rPr>
                <w:lang w:val="de-DE"/>
              </w:rPr>
              <w:t>Gäste müssen Allergien und Unverträglichkeiten</w:t>
            </w:r>
            <w:r w:rsidR="00113CA4">
              <w:rPr>
                <w:lang w:val="de-DE"/>
              </w:rPr>
              <w:t xml:space="preserve"> </w:t>
            </w:r>
            <w:r w:rsidRPr="009631B2">
              <w:rPr>
                <w:lang w:val="de-DE"/>
              </w:rPr>
              <w:t>zusätzlich eingeben können.</w:t>
            </w:r>
          </w:p>
        </w:tc>
      </w:tr>
      <w:tr w:rsidR="009631B2" w:rsidRPr="00C64F15" w14:paraId="7B145814" w14:textId="77777777" w:rsidTr="006F230E">
        <w:trPr>
          <w:trHeight w:val="869"/>
        </w:trPr>
        <w:tc>
          <w:tcPr>
            <w:tcW w:w="851" w:type="dxa"/>
            <w:shd w:val="clear" w:color="auto" w:fill="FFFFFF" w:themeFill="background1"/>
          </w:tcPr>
          <w:p w14:paraId="03E37544" w14:textId="083F9F22" w:rsidR="009631B2" w:rsidRDefault="009631B2" w:rsidP="00F65091">
            <w:pPr>
              <w:pStyle w:val="Heading2"/>
              <w:rPr>
                <w:lang w:val="de-DE"/>
              </w:rPr>
            </w:pPr>
            <w:bookmarkStart w:id="11" w:name="_Toc187513411"/>
            <w:r>
              <w:rPr>
                <w:lang w:val="de-DE"/>
              </w:rPr>
              <w:t>4</w:t>
            </w:r>
            <w:bookmarkEnd w:id="11"/>
          </w:p>
        </w:tc>
        <w:tc>
          <w:tcPr>
            <w:tcW w:w="3260" w:type="dxa"/>
            <w:shd w:val="clear" w:color="auto" w:fill="FFFFFF" w:themeFill="background1"/>
          </w:tcPr>
          <w:p w14:paraId="48165FA2" w14:textId="11A4346A" w:rsidR="009631B2" w:rsidRDefault="009631B2" w:rsidP="00113CA4">
            <w:pPr>
              <w:rPr>
                <w:lang w:val="de-DE"/>
              </w:rPr>
            </w:pPr>
            <w:r w:rsidRPr="009631B2">
              <w:rPr>
                <w:lang w:val="de-DE"/>
              </w:rPr>
              <w:t>Server-Client</w:t>
            </w:r>
            <w:r>
              <w:rPr>
                <w:rFonts w:ascii="Gill Sans MT" w:hAnsi="Gill Sans MT" w:cs="Gill Sans MT"/>
                <w:lang w:val="de-DE"/>
              </w:rPr>
              <w:t>-</w:t>
            </w:r>
            <w:r w:rsidRPr="009631B2">
              <w:rPr>
                <w:lang w:val="de-DE"/>
              </w:rPr>
              <w:t>Kommunikation</w:t>
            </w:r>
          </w:p>
        </w:tc>
        <w:tc>
          <w:tcPr>
            <w:tcW w:w="6662" w:type="dxa"/>
            <w:shd w:val="clear" w:color="auto" w:fill="FFFFFF" w:themeFill="background1"/>
          </w:tcPr>
          <w:p w14:paraId="1D5FB0F5" w14:textId="1E9A86FC" w:rsidR="009631B2" w:rsidRPr="009631B2" w:rsidRDefault="009631B2" w:rsidP="00113CA4">
            <w:pPr>
              <w:rPr>
                <w:lang w:val="de-DE"/>
              </w:rPr>
            </w:pPr>
            <w:r w:rsidRPr="009631B2">
              <w:rPr>
                <w:lang w:val="de-DE"/>
              </w:rPr>
              <w:t>Der Datenaustausch zwischen Server und Client muss über eine JSON-Schnittstelle erfolgen.</w:t>
            </w:r>
          </w:p>
        </w:tc>
      </w:tr>
      <w:tr w:rsidR="009631B2" w:rsidRPr="00C64F15" w14:paraId="41C172FD" w14:textId="77777777" w:rsidTr="006F230E">
        <w:trPr>
          <w:trHeight w:val="712"/>
        </w:trPr>
        <w:tc>
          <w:tcPr>
            <w:tcW w:w="851" w:type="dxa"/>
            <w:shd w:val="clear" w:color="auto" w:fill="FFFFFF" w:themeFill="background1"/>
          </w:tcPr>
          <w:p w14:paraId="14B9C2B9" w14:textId="7C3B06A9" w:rsidR="009631B2" w:rsidRDefault="009631B2" w:rsidP="00F65091">
            <w:pPr>
              <w:pStyle w:val="Heading2"/>
              <w:rPr>
                <w:lang w:val="de-DE"/>
              </w:rPr>
            </w:pPr>
            <w:bookmarkStart w:id="12" w:name="_Toc187513412"/>
            <w:r>
              <w:rPr>
                <w:lang w:val="de-DE"/>
              </w:rPr>
              <w:t>5</w:t>
            </w:r>
            <w:bookmarkEnd w:id="12"/>
          </w:p>
        </w:tc>
        <w:tc>
          <w:tcPr>
            <w:tcW w:w="3260" w:type="dxa"/>
            <w:shd w:val="clear" w:color="auto" w:fill="FFFFFF" w:themeFill="background1"/>
          </w:tcPr>
          <w:p w14:paraId="22CD5BF0" w14:textId="77777777" w:rsidR="009631B2" w:rsidRPr="009631B2" w:rsidRDefault="009631B2" w:rsidP="00113CA4">
            <w:pPr>
              <w:rPr>
                <w:lang w:val="de-DE"/>
              </w:rPr>
            </w:pPr>
            <w:r w:rsidRPr="009631B2">
              <w:rPr>
                <w:lang w:val="de-DE"/>
              </w:rPr>
              <w:t xml:space="preserve">Grafische </w:t>
            </w:r>
          </w:p>
          <w:p w14:paraId="356FFB70" w14:textId="3B4CD457" w:rsidR="009631B2" w:rsidRDefault="009631B2" w:rsidP="00113CA4">
            <w:pPr>
              <w:rPr>
                <w:lang w:val="de-DE"/>
              </w:rPr>
            </w:pPr>
            <w:r w:rsidRPr="009631B2">
              <w:rPr>
                <w:lang w:val="de-DE"/>
              </w:rPr>
              <w:t>Benutzeroberfläche (GUI)</w:t>
            </w:r>
          </w:p>
        </w:tc>
        <w:tc>
          <w:tcPr>
            <w:tcW w:w="6662" w:type="dxa"/>
            <w:shd w:val="clear" w:color="auto" w:fill="FFFFFF" w:themeFill="background1"/>
          </w:tcPr>
          <w:p w14:paraId="240DD56D" w14:textId="6DC9DC99" w:rsidR="009631B2" w:rsidRPr="009631B2" w:rsidRDefault="009631B2" w:rsidP="00113CA4">
            <w:pPr>
              <w:rPr>
                <w:lang w:val="de-DE"/>
              </w:rPr>
            </w:pPr>
            <w:r w:rsidRPr="009631B2">
              <w:rPr>
                <w:lang w:val="de-DE"/>
              </w:rPr>
              <w:t>Der Client benötigt eine benutzerfreundliche GUI, umgesetzt mit Java Swing.</w:t>
            </w:r>
          </w:p>
        </w:tc>
      </w:tr>
      <w:tr w:rsidR="009631B2" w:rsidRPr="00C64F15" w14:paraId="142BA756" w14:textId="77777777" w:rsidTr="006F230E">
        <w:trPr>
          <w:trHeight w:val="849"/>
        </w:trPr>
        <w:tc>
          <w:tcPr>
            <w:tcW w:w="851" w:type="dxa"/>
            <w:shd w:val="clear" w:color="auto" w:fill="FFFFFF" w:themeFill="background1"/>
          </w:tcPr>
          <w:p w14:paraId="7F35E5A0" w14:textId="5611E2BB" w:rsidR="009631B2" w:rsidRDefault="009631B2" w:rsidP="00F65091">
            <w:pPr>
              <w:pStyle w:val="Heading2"/>
              <w:rPr>
                <w:lang w:val="de-DE"/>
              </w:rPr>
            </w:pPr>
            <w:bookmarkStart w:id="13" w:name="_Toc187513413"/>
            <w:r>
              <w:rPr>
                <w:lang w:val="de-DE"/>
              </w:rPr>
              <w:t>6</w:t>
            </w:r>
            <w:bookmarkEnd w:id="13"/>
          </w:p>
        </w:tc>
        <w:tc>
          <w:tcPr>
            <w:tcW w:w="3260" w:type="dxa"/>
            <w:shd w:val="clear" w:color="auto" w:fill="FFFFFF" w:themeFill="background1"/>
          </w:tcPr>
          <w:p w14:paraId="51B71B38" w14:textId="04F7341C" w:rsidR="009631B2" w:rsidRDefault="009631B2" w:rsidP="00113CA4">
            <w:pPr>
              <w:rPr>
                <w:lang w:val="de-DE"/>
              </w:rPr>
            </w:pPr>
            <w:r w:rsidRPr="009631B2">
              <w:rPr>
                <w:lang w:val="de-DE"/>
              </w:rPr>
              <w:t>Verwaltung von Gästedaten</w:t>
            </w:r>
          </w:p>
        </w:tc>
        <w:tc>
          <w:tcPr>
            <w:tcW w:w="6662" w:type="dxa"/>
            <w:shd w:val="clear" w:color="auto" w:fill="FFFFFF" w:themeFill="background1"/>
          </w:tcPr>
          <w:p w14:paraId="789C02FD" w14:textId="560326F3" w:rsidR="009631B2" w:rsidRPr="009631B2" w:rsidRDefault="009631B2" w:rsidP="00113CA4">
            <w:pPr>
              <w:rPr>
                <w:lang w:val="de-DE"/>
              </w:rPr>
            </w:pPr>
            <w:r w:rsidRPr="009631B2">
              <w:rPr>
                <w:lang w:val="de-DE"/>
              </w:rPr>
              <w:t>Der Server muss Gästedaten speichern und aktualisieren können</w:t>
            </w:r>
          </w:p>
        </w:tc>
      </w:tr>
      <w:tr w:rsidR="009631B2" w:rsidRPr="00C64F15" w14:paraId="05A9FFCD" w14:textId="77777777" w:rsidTr="006F230E">
        <w:trPr>
          <w:trHeight w:val="847"/>
        </w:trPr>
        <w:tc>
          <w:tcPr>
            <w:tcW w:w="851" w:type="dxa"/>
            <w:shd w:val="clear" w:color="auto" w:fill="FFFFFF" w:themeFill="background1"/>
          </w:tcPr>
          <w:p w14:paraId="2F76B8CA" w14:textId="75C24B31" w:rsidR="009631B2" w:rsidRDefault="009631B2" w:rsidP="00F65091">
            <w:pPr>
              <w:pStyle w:val="Heading2"/>
              <w:rPr>
                <w:lang w:val="de-DE"/>
              </w:rPr>
            </w:pPr>
            <w:bookmarkStart w:id="14" w:name="_Toc187513414"/>
            <w:r>
              <w:rPr>
                <w:lang w:val="de-DE"/>
              </w:rPr>
              <w:t>7</w:t>
            </w:r>
            <w:bookmarkEnd w:id="14"/>
          </w:p>
        </w:tc>
        <w:tc>
          <w:tcPr>
            <w:tcW w:w="3260" w:type="dxa"/>
            <w:shd w:val="clear" w:color="auto" w:fill="FFFFFF" w:themeFill="background1"/>
          </w:tcPr>
          <w:p w14:paraId="555356FA" w14:textId="77777777" w:rsidR="009631B2" w:rsidRPr="009631B2" w:rsidRDefault="009631B2" w:rsidP="00113CA4">
            <w:pPr>
              <w:rPr>
                <w:lang w:val="de-DE"/>
              </w:rPr>
            </w:pPr>
            <w:r w:rsidRPr="009631B2">
              <w:rPr>
                <w:lang w:val="de-DE"/>
              </w:rPr>
              <w:t xml:space="preserve">Fehlerbehandlung und </w:t>
            </w:r>
          </w:p>
          <w:p w14:paraId="789BDBDF" w14:textId="793C885D" w:rsidR="009631B2" w:rsidRDefault="009631B2" w:rsidP="00113CA4">
            <w:pPr>
              <w:rPr>
                <w:lang w:val="de-DE"/>
              </w:rPr>
            </w:pPr>
            <w:r w:rsidRPr="009631B2">
              <w:rPr>
                <w:lang w:val="de-DE"/>
              </w:rPr>
              <w:t>Statusmeldungen</w:t>
            </w:r>
          </w:p>
        </w:tc>
        <w:tc>
          <w:tcPr>
            <w:tcW w:w="6662" w:type="dxa"/>
            <w:shd w:val="clear" w:color="auto" w:fill="FFFFFF" w:themeFill="background1"/>
          </w:tcPr>
          <w:p w14:paraId="0E4EF216" w14:textId="44356C54" w:rsidR="009631B2" w:rsidRPr="009631B2" w:rsidRDefault="009631B2" w:rsidP="00113CA4">
            <w:pPr>
              <w:rPr>
                <w:lang w:val="de-DE"/>
              </w:rPr>
            </w:pPr>
            <w:r w:rsidRPr="009631B2">
              <w:rPr>
                <w:lang w:val="de-DE"/>
              </w:rPr>
              <w:t>Das System muss Eingabefehler erkennen und entsprechende Statusmeldungen anzeigen.</w:t>
            </w:r>
          </w:p>
        </w:tc>
      </w:tr>
      <w:tr w:rsidR="009631B2" w:rsidRPr="00C64F15" w14:paraId="09EC79D4" w14:textId="77777777" w:rsidTr="006F230E">
        <w:trPr>
          <w:trHeight w:val="845"/>
        </w:trPr>
        <w:tc>
          <w:tcPr>
            <w:tcW w:w="851" w:type="dxa"/>
            <w:shd w:val="clear" w:color="auto" w:fill="FFFFFF" w:themeFill="background1"/>
          </w:tcPr>
          <w:p w14:paraId="34D07092" w14:textId="500A5ECE" w:rsidR="009631B2" w:rsidRDefault="009631B2" w:rsidP="00F65091">
            <w:pPr>
              <w:pStyle w:val="Heading2"/>
              <w:rPr>
                <w:lang w:val="de-DE"/>
              </w:rPr>
            </w:pPr>
            <w:bookmarkStart w:id="15" w:name="_Toc187513415"/>
            <w:r>
              <w:rPr>
                <w:lang w:val="de-DE"/>
              </w:rPr>
              <w:t>8</w:t>
            </w:r>
            <w:bookmarkEnd w:id="15"/>
          </w:p>
        </w:tc>
        <w:tc>
          <w:tcPr>
            <w:tcW w:w="3260" w:type="dxa"/>
            <w:shd w:val="clear" w:color="auto" w:fill="FFFFFF" w:themeFill="background1"/>
          </w:tcPr>
          <w:p w14:paraId="3B7B5AEB" w14:textId="70167B9B" w:rsidR="009631B2" w:rsidRDefault="009631B2" w:rsidP="00113CA4">
            <w:pPr>
              <w:rPr>
                <w:lang w:val="de-DE"/>
              </w:rPr>
            </w:pPr>
            <w:r w:rsidRPr="009631B2">
              <w:rPr>
                <w:lang w:val="de-DE"/>
              </w:rPr>
              <w:t>Lokaler Betrieb</w:t>
            </w:r>
          </w:p>
        </w:tc>
        <w:tc>
          <w:tcPr>
            <w:tcW w:w="6662" w:type="dxa"/>
            <w:shd w:val="clear" w:color="auto" w:fill="FFFFFF" w:themeFill="background1"/>
          </w:tcPr>
          <w:p w14:paraId="065BC6F6" w14:textId="376B46B6" w:rsidR="009631B2" w:rsidRPr="009631B2" w:rsidRDefault="009631B2" w:rsidP="00113CA4">
            <w:pPr>
              <w:rPr>
                <w:lang w:val="de-DE"/>
              </w:rPr>
            </w:pPr>
            <w:r w:rsidRPr="009631B2">
              <w:rPr>
                <w:lang w:val="de-DE"/>
              </w:rPr>
              <w:t>Die Anwendung muss lokal auf dem Rechner betrieben werden können (Server über localhost).</w:t>
            </w:r>
          </w:p>
        </w:tc>
      </w:tr>
      <w:tr w:rsidR="009631B2" w:rsidRPr="00C64F15" w14:paraId="1B1ABB5C" w14:textId="77777777" w:rsidTr="006F230E">
        <w:trPr>
          <w:trHeight w:val="857"/>
        </w:trPr>
        <w:tc>
          <w:tcPr>
            <w:tcW w:w="851" w:type="dxa"/>
            <w:shd w:val="clear" w:color="auto" w:fill="FFFFFF" w:themeFill="background1"/>
          </w:tcPr>
          <w:p w14:paraId="619AB7F5" w14:textId="38E3E5CB" w:rsidR="009631B2" w:rsidRDefault="009631B2" w:rsidP="00F65091">
            <w:pPr>
              <w:pStyle w:val="Heading2"/>
              <w:rPr>
                <w:lang w:val="de-DE"/>
              </w:rPr>
            </w:pPr>
            <w:bookmarkStart w:id="16" w:name="_Toc187513416"/>
            <w:r>
              <w:rPr>
                <w:lang w:val="de-DE"/>
              </w:rPr>
              <w:t>9</w:t>
            </w:r>
            <w:bookmarkEnd w:id="16"/>
          </w:p>
        </w:tc>
        <w:tc>
          <w:tcPr>
            <w:tcW w:w="3260" w:type="dxa"/>
            <w:shd w:val="clear" w:color="auto" w:fill="FFFFFF" w:themeFill="background1"/>
          </w:tcPr>
          <w:p w14:paraId="07900BEC" w14:textId="2AE8C863" w:rsidR="009631B2" w:rsidRDefault="009631B2" w:rsidP="00113CA4">
            <w:pPr>
              <w:rPr>
                <w:lang w:val="de-DE"/>
              </w:rPr>
            </w:pPr>
            <w:r w:rsidRPr="009631B2">
              <w:rPr>
                <w:lang w:val="de-DE"/>
              </w:rPr>
              <w:t>Testbarkeit des Systems</w:t>
            </w:r>
          </w:p>
        </w:tc>
        <w:tc>
          <w:tcPr>
            <w:tcW w:w="6662" w:type="dxa"/>
            <w:shd w:val="clear" w:color="auto" w:fill="FFFFFF" w:themeFill="background1"/>
          </w:tcPr>
          <w:p w14:paraId="3C260F03" w14:textId="0AAF08AF" w:rsidR="009631B2" w:rsidRPr="009631B2" w:rsidRDefault="006F7877" w:rsidP="00113CA4">
            <w:pPr>
              <w:rPr>
                <w:lang w:val="de-DE"/>
              </w:rPr>
            </w:pPr>
            <w:r w:rsidRPr="006F7877">
              <w:rPr>
                <w:lang w:val="de-DE"/>
              </w:rPr>
              <w:t>Das System muss funktionale Tests, Integrationstests und Benutzerakzeptanztests ermöglichen.</w:t>
            </w:r>
          </w:p>
        </w:tc>
      </w:tr>
      <w:tr w:rsidR="009631B2" w:rsidRPr="00C64F15" w14:paraId="0E62F5E5" w14:textId="77777777" w:rsidTr="006F230E">
        <w:trPr>
          <w:trHeight w:val="999"/>
        </w:trPr>
        <w:tc>
          <w:tcPr>
            <w:tcW w:w="851" w:type="dxa"/>
            <w:shd w:val="clear" w:color="auto" w:fill="FFFFFF" w:themeFill="background1"/>
          </w:tcPr>
          <w:p w14:paraId="3655D3F5" w14:textId="54116ADB" w:rsidR="009631B2" w:rsidRDefault="009631B2" w:rsidP="00F65091">
            <w:pPr>
              <w:pStyle w:val="Heading2"/>
              <w:rPr>
                <w:lang w:val="de-DE"/>
              </w:rPr>
            </w:pPr>
            <w:bookmarkStart w:id="17" w:name="_Toc187513417"/>
            <w:r>
              <w:rPr>
                <w:lang w:val="de-DE"/>
              </w:rPr>
              <w:t>10</w:t>
            </w:r>
            <w:bookmarkEnd w:id="17"/>
          </w:p>
        </w:tc>
        <w:tc>
          <w:tcPr>
            <w:tcW w:w="3260" w:type="dxa"/>
            <w:shd w:val="clear" w:color="auto" w:fill="FFFFFF" w:themeFill="background1"/>
          </w:tcPr>
          <w:p w14:paraId="15B13BAB" w14:textId="7AE97EF9" w:rsidR="009631B2" w:rsidRDefault="009631B2" w:rsidP="00113CA4">
            <w:pPr>
              <w:rPr>
                <w:lang w:val="de-DE"/>
              </w:rPr>
            </w:pPr>
            <w:r w:rsidRPr="009631B2">
              <w:rPr>
                <w:lang w:val="de-DE"/>
              </w:rPr>
              <w:t>Dokumentation</w:t>
            </w:r>
          </w:p>
        </w:tc>
        <w:tc>
          <w:tcPr>
            <w:tcW w:w="6662" w:type="dxa"/>
            <w:shd w:val="clear" w:color="auto" w:fill="FFFFFF" w:themeFill="background1"/>
          </w:tcPr>
          <w:p w14:paraId="4B4AC48B" w14:textId="496192BC" w:rsidR="009631B2" w:rsidRPr="009631B2" w:rsidRDefault="006F7877" w:rsidP="00113CA4">
            <w:pPr>
              <w:rPr>
                <w:lang w:val="de-DE"/>
              </w:rPr>
            </w:pPr>
            <w:r w:rsidRPr="006F7877">
              <w:rPr>
                <w:lang w:val="de-DE"/>
              </w:rPr>
              <w:t>Vollständige Dokumentation für Server- und Client</w:t>
            </w:r>
            <w:r>
              <w:rPr>
                <w:rFonts w:ascii="Gill Sans MT" w:hAnsi="Gill Sans MT" w:cs="Gill Sans MT"/>
                <w:lang w:val="de-DE"/>
              </w:rPr>
              <w:t>-</w:t>
            </w:r>
            <w:r w:rsidRPr="006F7877">
              <w:rPr>
                <w:lang w:val="de-DE"/>
              </w:rPr>
              <w:t>Komponenten muss bereitgestellt werden.</w:t>
            </w:r>
          </w:p>
        </w:tc>
      </w:tr>
    </w:tbl>
    <w:p w14:paraId="114CF69C" w14:textId="77777777" w:rsidR="007564F5" w:rsidRPr="009631B2" w:rsidRDefault="007564F5">
      <w:pPr>
        <w:rPr>
          <w:lang w:val="de-DE"/>
        </w:rPr>
        <w:sectPr w:rsidR="007564F5" w:rsidRPr="009631B2" w:rsidSect="007564F5">
          <w:type w:val="continuous"/>
          <w:pgSz w:w="12240" w:h="15840" w:code="1"/>
          <w:pgMar w:top="720" w:right="720" w:bottom="720" w:left="720" w:header="709" w:footer="709" w:gutter="0"/>
          <w:cols w:num="3" w:space="708"/>
          <w:titlePg/>
          <w:docGrid w:linePitch="360"/>
        </w:sectPr>
      </w:pPr>
    </w:p>
    <w:p w14:paraId="348641A2" w14:textId="1EEFED0B" w:rsidR="009C68DF" w:rsidRDefault="00810E15">
      <w:pPr>
        <w:rPr>
          <w:lang w:val="de-DE"/>
        </w:rPr>
      </w:pPr>
      <w:r>
        <w:rPr>
          <w:lang w:val="de-DE"/>
        </w:rPr>
        <w:br w:type="page"/>
      </w:r>
    </w:p>
    <w:p w14:paraId="2B88B8E2" w14:textId="77777777" w:rsidR="009E295D" w:rsidRPr="009631B2" w:rsidRDefault="009E295D">
      <w:pPr>
        <w:rPr>
          <w:lang w:val="de-DE"/>
        </w:rPr>
      </w:pPr>
    </w:p>
    <w:p w14:paraId="3D5C8F9C" w14:textId="44BB748F" w:rsidR="00302AB9" w:rsidRDefault="00302AB9" w:rsidP="00E50A36">
      <w:pPr>
        <w:pStyle w:val="Heading5"/>
      </w:pPr>
      <w:r w:rsidRPr="009E295D">
        <w:t>1.</w:t>
      </w:r>
      <w:r>
        <w:t>2.</w:t>
      </w:r>
      <w:r w:rsidRPr="009E295D">
        <w:t xml:space="preserve"> </w:t>
      </w:r>
      <w:r>
        <w:t>Kann-Kriterien</w:t>
      </w:r>
    </w:p>
    <w:p w14:paraId="79676701" w14:textId="77777777" w:rsidR="000849FB" w:rsidRPr="000849FB" w:rsidRDefault="000849FB" w:rsidP="000849FB"/>
    <w:p w14:paraId="22FE3083" w14:textId="77777777" w:rsidR="00302AB9" w:rsidRDefault="00302AB9" w:rsidP="00302AB9">
      <w:pPr>
        <w:rPr>
          <w:lang w:val="de-DE"/>
        </w:rPr>
      </w:pPr>
    </w:p>
    <w:p w14:paraId="0C97C718" w14:textId="77777777" w:rsidR="00302AB9" w:rsidRDefault="00302AB9" w:rsidP="00302AB9">
      <w:pPr>
        <w:pStyle w:val="Heading3"/>
        <w:sectPr w:rsidR="00302AB9" w:rsidSect="0001180C">
          <w:headerReference w:type="default" r:id="rId14"/>
          <w:footerReference w:type="even" r:id="rId15"/>
          <w:footerReference w:type="default" r:id="rId16"/>
          <w:type w:val="continuous"/>
          <w:pgSz w:w="12240" w:h="15840" w:code="1"/>
          <w:pgMar w:top="720" w:right="720" w:bottom="720" w:left="720" w:header="709" w:footer="709" w:gutter="0"/>
          <w:cols w:space="708"/>
          <w:titlePg/>
          <w:docGrid w:linePitch="360"/>
        </w:sectPr>
      </w:pPr>
    </w:p>
    <w:tbl>
      <w:tblPr>
        <w:tblW w:w="10773" w:type="dxa"/>
        <w:tblBorders>
          <w:bottom w:val="single" w:sz="18" w:space="0" w:color="17C9FA"/>
        </w:tblBorders>
        <w:tblLayout w:type="fixed"/>
        <w:tblLook w:val="0600" w:firstRow="0" w:lastRow="0" w:firstColumn="0" w:lastColumn="0" w:noHBand="1" w:noVBand="1"/>
      </w:tblPr>
      <w:tblGrid>
        <w:gridCol w:w="851"/>
        <w:gridCol w:w="3260"/>
        <w:gridCol w:w="6662"/>
      </w:tblGrid>
      <w:tr w:rsidR="00302AB9" w14:paraId="6E1CBF8A" w14:textId="77777777" w:rsidTr="00DE052F">
        <w:trPr>
          <w:trHeight w:val="716"/>
        </w:trPr>
        <w:tc>
          <w:tcPr>
            <w:tcW w:w="851" w:type="dxa"/>
            <w:shd w:val="clear" w:color="auto" w:fill="FFFFFF" w:themeFill="background1"/>
          </w:tcPr>
          <w:p w14:paraId="35BD8B5B" w14:textId="77777777" w:rsidR="00302AB9" w:rsidRPr="001205A1" w:rsidRDefault="00302AB9" w:rsidP="00696551">
            <w:pPr>
              <w:pStyle w:val="Heading2"/>
            </w:pPr>
            <w:bookmarkStart w:id="18" w:name="_Toc187513418"/>
            <w:r>
              <w:t>Nr.</w:t>
            </w:r>
            <w:bookmarkEnd w:id="18"/>
          </w:p>
        </w:tc>
        <w:tc>
          <w:tcPr>
            <w:tcW w:w="3260" w:type="dxa"/>
            <w:shd w:val="clear" w:color="auto" w:fill="FFFFFF" w:themeFill="background1"/>
          </w:tcPr>
          <w:p w14:paraId="4397FF45" w14:textId="6DD9ED8D" w:rsidR="00302AB9" w:rsidRDefault="00097CF8" w:rsidP="009C4272">
            <w:pPr>
              <w:pStyle w:val="Heading2"/>
            </w:pPr>
            <w:bookmarkStart w:id="19" w:name="_Toc187513419"/>
            <w:r>
              <w:t>Kann</w:t>
            </w:r>
            <w:r w:rsidR="00302AB9">
              <w:t>-Kriterium</w:t>
            </w:r>
            <w:bookmarkEnd w:id="19"/>
            <w:r w:rsidR="00302AB9">
              <w:t xml:space="preserve"> </w:t>
            </w:r>
          </w:p>
        </w:tc>
        <w:tc>
          <w:tcPr>
            <w:tcW w:w="6662" w:type="dxa"/>
            <w:shd w:val="clear" w:color="auto" w:fill="FFFFFF" w:themeFill="background1"/>
          </w:tcPr>
          <w:p w14:paraId="3928D268" w14:textId="77777777" w:rsidR="00302AB9" w:rsidRDefault="00302AB9" w:rsidP="009C4272">
            <w:pPr>
              <w:pStyle w:val="Heading2"/>
            </w:pPr>
            <w:bookmarkStart w:id="20" w:name="_Toc187513420"/>
            <w:r>
              <w:t>Beschreibung</w:t>
            </w:r>
            <w:bookmarkEnd w:id="20"/>
          </w:p>
        </w:tc>
      </w:tr>
      <w:tr w:rsidR="00302AB9" w:rsidRPr="00C64F15" w14:paraId="79BFB28B" w14:textId="77777777" w:rsidTr="0020563C">
        <w:trPr>
          <w:trHeight w:val="739"/>
        </w:trPr>
        <w:tc>
          <w:tcPr>
            <w:tcW w:w="851" w:type="dxa"/>
            <w:shd w:val="clear" w:color="auto" w:fill="FFFFFF" w:themeFill="background1"/>
          </w:tcPr>
          <w:p w14:paraId="5FECF037" w14:textId="77777777" w:rsidR="00302AB9" w:rsidRDefault="00302AB9" w:rsidP="00696551">
            <w:pPr>
              <w:pStyle w:val="Text"/>
            </w:pPr>
            <w:bookmarkStart w:id="21" w:name="_Toc187513421"/>
            <w:r>
              <w:t>1</w:t>
            </w:r>
            <w:bookmarkEnd w:id="21"/>
          </w:p>
        </w:tc>
        <w:tc>
          <w:tcPr>
            <w:tcW w:w="3260" w:type="dxa"/>
            <w:shd w:val="clear" w:color="auto" w:fill="FFFFFF" w:themeFill="background1"/>
          </w:tcPr>
          <w:p w14:paraId="16C4C343" w14:textId="77777777" w:rsidR="00097CF8" w:rsidRDefault="00097CF8" w:rsidP="00113CA4">
            <w:r>
              <w:t xml:space="preserve">Einbindung einer </w:t>
            </w:r>
          </w:p>
          <w:p w14:paraId="1FC85B27" w14:textId="1583A0A8" w:rsidR="00302AB9" w:rsidRDefault="00097CF8" w:rsidP="00113CA4">
            <w:r>
              <w:t>Datenbank</w:t>
            </w:r>
          </w:p>
        </w:tc>
        <w:tc>
          <w:tcPr>
            <w:tcW w:w="6662" w:type="dxa"/>
            <w:shd w:val="clear" w:color="auto" w:fill="FFFFFF" w:themeFill="background1"/>
          </w:tcPr>
          <w:p w14:paraId="645DB398" w14:textId="38728C74" w:rsidR="00302AB9" w:rsidRPr="009631B2" w:rsidRDefault="00170C3F" w:rsidP="00113CA4">
            <w:pPr>
              <w:rPr>
                <w:lang w:val="de-DE"/>
              </w:rPr>
            </w:pPr>
            <w:r w:rsidRPr="00170C3F">
              <w:rPr>
                <w:lang w:val="de-DE"/>
              </w:rPr>
              <w:t>Möglichkeit zur Nutzung einer relationalen Datenbank (z. B. MySQL) für die dynamische Speicherung von Gästedaten.</w:t>
            </w:r>
          </w:p>
        </w:tc>
      </w:tr>
      <w:tr w:rsidR="00302AB9" w:rsidRPr="00C64F15" w14:paraId="104D2763" w14:textId="77777777" w:rsidTr="0020563C">
        <w:trPr>
          <w:trHeight w:val="707"/>
        </w:trPr>
        <w:tc>
          <w:tcPr>
            <w:tcW w:w="851" w:type="dxa"/>
            <w:shd w:val="clear" w:color="auto" w:fill="FFFFFF" w:themeFill="background1"/>
          </w:tcPr>
          <w:p w14:paraId="4A318704" w14:textId="77777777" w:rsidR="00302AB9" w:rsidRPr="009631B2" w:rsidRDefault="00302AB9" w:rsidP="00696551">
            <w:pPr>
              <w:pStyle w:val="Text"/>
              <w:rPr>
                <w:lang w:val="de-DE"/>
              </w:rPr>
            </w:pPr>
            <w:bookmarkStart w:id="22" w:name="_Toc187513422"/>
            <w:r>
              <w:rPr>
                <w:lang w:val="de-DE"/>
              </w:rPr>
              <w:t>2</w:t>
            </w:r>
            <w:bookmarkEnd w:id="22"/>
          </w:p>
        </w:tc>
        <w:tc>
          <w:tcPr>
            <w:tcW w:w="3260" w:type="dxa"/>
            <w:shd w:val="clear" w:color="auto" w:fill="FFFFFF" w:themeFill="background1"/>
          </w:tcPr>
          <w:p w14:paraId="3DE7EB9A" w14:textId="77777777" w:rsidR="00097CF8" w:rsidRPr="00097CF8" w:rsidRDefault="00097CF8" w:rsidP="00113CA4">
            <w:pPr>
              <w:rPr>
                <w:lang w:val="de-DE"/>
              </w:rPr>
            </w:pPr>
            <w:r w:rsidRPr="00097CF8">
              <w:rPr>
                <w:lang w:val="de-DE"/>
              </w:rPr>
              <w:t xml:space="preserve">Export der </w:t>
            </w:r>
          </w:p>
          <w:p w14:paraId="69157C7E" w14:textId="05464944" w:rsidR="00302AB9" w:rsidRPr="009631B2" w:rsidRDefault="00097CF8" w:rsidP="00113CA4">
            <w:pPr>
              <w:rPr>
                <w:lang w:val="de-DE"/>
              </w:rPr>
            </w:pPr>
            <w:r w:rsidRPr="00097CF8">
              <w:rPr>
                <w:lang w:val="de-DE"/>
              </w:rPr>
              <w:t>Gästeliste</w:t>
            </w:r>
          </w:p>
        </w:tc>
        <w:tc>
          <w:tcPr>
            <w:tcW w:w="6662" w:type="dxa"/>
            <w:shd w:val="clear" w:color="auto" w:fill="FFFFFF" w:themeFill="background1"/>
          </w:tcPr>
          <w:p w14:paraId="7855D805" w14:textId="29B5B2F5" w:rsidR="00302AB9" w:rsidRPr="009631B2" w:rsidRDefault="00170C3F" w:rsidP="00113CA4">
            <w:pPr>
              <w:rPr>
                <w:lang w:val="de-DE"/>
              </w:rPr>
            </w:pPr>
            <w:r w:rsidRPr="00170C3F">
              <w:rPr>
                <w:lang w:val="de-DE"/>
              </w:rPr>
              <w:t>Option, die Gästeliste und Essenspräferenzen als PDF- oder CSV-Datei zu exportieren.</w:t>
            </w:r>
          </w:p>
        </w:tc>
      </w:tr>
      <w:tr w:rsidR="00302AB9" w:rsidRPr="00C64F15" w14:paraId="40554FEC" w14:textId="77777777" w:rsidTr="0020563C">
        <w:trPr>
          <w:trHeight w:val="846"/>
        </w:trPr>
        <w:tc>
          <w:tcPr>
            <w:tcW w:w="851" w:type="dxa"/>
            <w:shd w:val="clear" w:color="auto" w:fill="FFFFFF" w:themeFill="background1"/>
          </w:tcPr>
          <w:p w14:paraId="7AECC645" w14:textId="77777777" w:rsidR="00302AB9" w:rsidRDefault="00302AB9" w:rsidP="00696551">
            <w:pPr>
              <w:pStyle w:val="Text"/>
              <w:rPr>
                <w:lang w:val="de-DE"/>
              </w:rPr>
            </w:pPr>
            <w:bookmarkStart w:id="23" w:name="_Toc187513423"/>
            <w:r>
              <w:rPr>
                <w:lang w:val="de-DE"/>
              </w:rPr>
              <w:t>3</w:t>
            </w:r>
            <w:bookmarkEnd w:id="23"/>
          </w:p>
        </w:tc>
        <w:tc>
          <w:tcPr>
            <w:tcW w:w="3260" w:type="dxa"/>
            <w:shd w:val="clear" w:color="auto" w:fill="FFFFFF" w:themeFill="background1"/>
          </w:tcPr>
          <w:p w14:paraId="2B39326B" w14:textId="77777777" w:rsidR="00097CF8" w:rsidRPr="00097CF8" w:rsidRDefault="00097CF8" w:rsidP="00113CA4">
            <w:pPr>
              <w:rPr>
                <w:lang w:val="de-DE"/>
              </w:rPr>
            </w:pPr>
            <w:r w:rsidRPr="00097CF8">
              <w:rPr>
                <w:lang w:val="de-DE"/>
              </w:rPr>
              <w:t xml:space="preserve">Statistische </w:t>
            </w:r>
          </w:p>
          <w:p w14:paraId="75AB1892" w14:textId="4C4FF0C3" w:rsidR="00302AB9" w:rsidRDefault="00097CF8" w:rsidP="00113CA4">
            <w:pPr>
              <w:rPr>
                <w:lang w:val="de-DE"/>
              </w:rPr>
            </w:pPr>
            <w:r w:rsidRPr="00097CF8">
              <w:rPr>
                <w:lang w:val="de-DE"/>
              </w:rPr>
              <w:t>Auswertungen</w:t>
            </w:r>
          </w:p>
        </w:tc>
        <w:tc>
          <w:tcPr>
            <w:tcW w:w="6662" w:type="dxa"/>
            <w:shd w:val="clear" w:color="auto" w:fill="FFFFFF" w:themeFill="background1"/>
          </w:tcPr>
          <w:p w14:paraId="3FDA9A11" w14:textId="6C2B1370" w:rsidR="00302AB9" w:rsidRPr="009631B2" w:rsidRDefault="00170C3F" w:rsidP="00113CA4">
            <w:pPr>
              <w:rPr>
                <w:lang w:val="de-DE"/>
              </w:rPr>
            </w:pPr>
            <w:r w:rsidRPr="00170C3F">
              <w:rPr>
                <w:lang w:val="de-DE"/>
              </w:rPr>
              <w:t>Erstellung von Statistiken zur Anzahl der Gäste, Essenspräferenzen und Allergien mit grafischer Darstellung.</w:t>
            </w:r>
          </w:p>
        </w:tc>
      </w:tr>
      <w:tr w:rsidR="00302AB9" w:rsidRPr="00C64F15" w14:paraId="130FEA1D" w14:textId="77777777" w:rsidTr="00DE052F">
        <w:trPr>
          <w:trHeight w:val="853"/>
        </w:trPr>
        <w:tc>
          <w:tcPr>
            <w:tcW w:w="851" w:type="dxa"/>
            <w:shd w:val="clear" w:color="auto" w:fill="FFFFFF" w:themeFill="background1"/>
          </w:tcPr>
          <w:p w14:paraId="23E7F118" w14:textId="77777777" w:rsidR="00302AB9" w:rsidRDefault="00302AB9" w:rsidP="00696551">
            <w:pPr>
              <w:pStyle w:val="Text"/>
              <w:rPr>
                <w:lang w:val="de-DE"/>
              </w:rPr>
            </w:pPr>
            <w:bookmarkStart w:id="24" w:name="_Toc187513424"/>
            <w:r>
              <w:rPr>
                <w:lang w:val="de-DE"/>
              </w:rPr>
              <w:t>4</w:t>
            </w:r>
            <w:bookmarkEnd w:id="24"/>
          </w:p>
        </w:tc>
        <w:tc>
          <w:tcPr>
            <w:tcW w:w="3260" w:type="dxa"/>
            <w:shd w:val="clear" w:color="auto" w:fill="FFFFFF" w:themeFill="background1"/>
          </w:tcPr>
          <w:p w14:paraId="7797111C" w14:textId="3248E4C1" w:rsidR="00302AB9" w:rsidRDefault="00302AB9" w:rsidP="00113CA4">
            <w:pPr>
              <w:rPr>
                <w:rFonts w:ascii="Gill Sans MT" w:hAnsi="Gill Sans MT" w:cs="Gill Sans MT"/>
                <w:lang w:val="de-DE"/>
              </w:rPr>
            </w:pPr>
            <w:r>
              <w:rPr>
                <w:lang w:val="de-DE"/>
              </w:rPr>
              <w:t>E-Mail-</w:t>
            </w:r>
          </w:p>
          <w:p w14:paraId="1418EFD3" w14:textId="190F35FE" w:rsidR="00302AB9" w:rsidRDefault="00302AB9" w:rsidP="00113CA4">
            <w:pPr>
              <w:rPr>
                <w:lang w:val="de-DE"/>
              </w:rPr>
            </w:pPr>
            <w:r w:rsidRPr="00302AB9">
              <w:rPr>
                <w:lang w:val="de-DE"/>
              </w:rPr>
              <w:t>Benachrichtigungen</w:t>
            </w:r>
          </w:p>
        </w:tc>
        <w:tc>
          <w:tcPr>
            <w:tcW w:w="6662" w:type="dxa"/>
            <w:shd w:val="clear" w:color="auto" w:fill="FFFFFF" w:themeFill="background1"/>
          </w:tcPr>
          <w:p w14:paraId="1BB53DC8" w14:textId="39BBF66D" w:rsidR="00302AB9" w:rsidRPr="009631B2" w:rsidRDefault="00302AB9" w:rsidP="00113CA4">
            <w:pPr>
              <w:rPr>
                <w:lang w:val="de-DE"/>
              </w:rPr>
            </w:pPr>
            <w:r w:rsidRPr="00302AB9">
              <w:rPr>
                <w:lang w:val="de-DE"/>
              </w:rPr>
              <w:t>Automatischer Versand von Bestätigungs-E-Mails an Gäste nach der Teilnahmebestätigung</w:t>
            </w:r>
          </w:p>
        </w:tc>
      </w:tr>
      <w:tr w:rsidR="00302AB9" w:rsidRPr="00C64F15" w14:paraId="2368C42E" w14:textId="77777777" w:rsidTr="00DE052F">
        <w:trPr>
          <w:trHeight w:val="999"/>
        </w:trPr>
        <w:tc>
          <w:tcPr>
            <w:tcW w:w="851" w:type="dxa"/>
            <w:shd w:val="clear" w:color="auto" w:fill="FFFFFF" w:themeFill="background1"/>
          </w:tcPr>
          <w:p w14:paraId="09E5EF7E" w14:textId="384D6988" w:rsidR="00302AB9" w:rsidRDefault="00302AB9" w:rsidP="00696551">
            <w:pPr>
              <w:pStyle w:val="Text"/>
              <w:rPr>
                <w:lang w:val="de-DE"/>
              </w:rPr>
            </w:pPr>
            <w:bookmarkStart w:id="25" w:name="_Toc187513425"/>
            <w:r>
              <w:rPr>
                <w:lang w:val="de-DE"/>
              </w:rPr>
              <w:t>5</w:t>
            </w:r>
            <w:bookmarkEnd w:id="25"/>
          </w:p>
        </w:tc>
        <w:tc>
          <w:tcPr>
            <w:tcW w:w="3260" w:type="dxa"/>
            <w:shd w:val="clear" w:color="auto" w:fill="FFFFFF" w:themeFill="background1"/>
          </w:tcPr>
          <w:p w14:paraId="2BC604F4" w14:textId="77777777" w:rsidR="00302AB9" w:rsidRPr="00302AB9" w:rsidRDefault="00302AB9" w:rsidP="00113CA4">
            <w:pPr>
              <w:rPr>
                <w:lang w:val="de-DE"/>
              </w:rPr>
            </w:pPr>
            <w:r w:rsidRPr="00302AB9">
              <w:rPr>
                <w:lang w:val="de-DE"/>
              </w:rPr>
              <w:t xml:space="preserve">Mehrsprachige </w:t>
            </w:r>
          </w:p>
          <w:p w14:paraId="552173DD" w14:textId="66B8D1BD" w:rsidR="00302AB9" w:rsidRDefault="00302AB9" w:rsidP="00113CA4">
            <w:pPr>
              <w:rPr>
                <w:lang w:val="de-DE"/>
              </w:rPr>
            </w:pPr>
            <w:r w:rsidRPr="00302AB9">
              <w:rPr>
                <w:lang w:val="de-DE"/>
              </w:rPr>
              <w:t>Benutzeroberfläche</w:t>
            </w:r>
          </w:p>
        </w:tc>
        <w:tc>
          <w:tcPr>
            <w:tcW w:w="6662" w:type="dxa"/>
            <w:shd w:val="clear" w:color="auto" w:fill="FFFFFF" w:themeFill="background1"/>
          </w:tcPr>
          <w:p w14:paraId="7F66BCDF" w14:textId="77A40759" w:rsidR="00302AB9" w:rsidRPr="009631B2" w:rsidRDefault="00302AB9" w:rsidP="00113CA4">
            <w:pPr>
              <w:rPr>
                <w:lang w:val="de-DE"/>
              </w:rPr>
            </w:pPr>
            <w:r w:rsidRPr="00302AB9">
              <w:rPr>
                <w:lang w:val="de-DE"/>
              </w:rPr>
              <w:t>Unterstützung für verschiedene Sprachen (z. B. Englisch) für die Client-Anwendung.</w:t>
            </w:r>
          </w:p>
        </w:tc>
      </w:tr>
    </w:tbl>
    <w:p w14:paraId="7E4E8F2D" w14:textId="77777777" w:rsidR="00E50A36" w:rsidRDefault="00E50A36">
      <w:pPr>
        <w:rPr>
          <w:lang w:val="de-DE"/>
        </w:rPr>
      </w:pPr>
    </w:p>
    <w:p w14:paraId="38BB22E3" w14:textId="77777777" w:rsidR="00E50A36" w:rsidRDefault="00E50A36">
      <w:pPr>
        <w:rPr>
          <w:lang w:val="de-DE"/>
        </w:rPr>
      </w:pPr>
    </w:p>
    <w:p w14:paraId="3831091D" w14:textId="04B3E18D" w:rsidR="00E50A36" w:rsidRDefault="00E50A36" w:rsidP="00E50A36">
      <w:pPr>
        <w:pStyle w:val="Heading3"/>
        <w:rPr>
          <w:lang w:val="de-DE"/>
        </w:rPr>
      </w:pPr>
      <w:bookmarkStart w:id="26" w:name="_Toc187513426"/>
      <w:r>
        <w:rPr>
          <w:lang w:val="de-DE"/>
        </w:rPr>
        <w:t>2. Produkteinsatz</w:t>
      </w:r>
      <w:bookmarkEnd w:id="26"/>
    </w:p>
    <w:p w14:paraId="57036B90" w14:textId="77777777" w:rsidR="00E50A36" w:rsidRDefault="00E50A36" w:rsidP="00E50A36">
      <w:pPr>
        <w:rPr>
          <w:lang w:val="de-DE"/>
        </w:rPr>
      </w:pPr>
    </w:p>
    <w:p w14:paraId="424E438B" w14:textId="226D3A7C" w:rsidR="00E50A36" w:rsidRDefault="00E50A36" w:rsidP="00E50A36">
      <w:pPr>
        <w:pStyle w:val="Heading5"/>
        <w:rPr>
          <w:lang w:val="de-DE"/>
        </w:rPr>
      </w:pPr>
      <w:r>
        <w:rPr>
          <w:lang w:val="de-DE"/>
        </w:rPr>
        <w:t xml:space="preserve">2.1Anwendungsbereich </w:t>
      </w:r>
    </w:p>
    <w:p w14:paraId="1117FAED" w14:textId="77777777" w:rsidR="00E50A36" w:rsidRPr="00E50A36" w:rsidRDefault="00E50A36" w:rsidP="00E50A36">
      <w:pPr>
        <w:rPr>
          <w:lang w:val="de-DE"/>
        </w:rPr>
      </w:pPr>
    </w:p>
    <w:p w14:paraId="021AAE80" w14:textId="47627AB0" w:rsidR="00E50A36" w:rsidRDefault="00E50A36" w:rsidP="00E50A36">
      <w:pPr>
        <w:rPr>
          <w:lang w:val="de-DE"/>
        </w:rPr>
      </w:pPr>
      <w:r w:rsidRPr="00E50A36">
        <w:rPr>
          <w:lang w:val="de-DE"/>
        </w:rPr>
        <w:t>Die Server/Client-Anwendung zur Digitalisierung der Hochzeitsplanung wird von Wedding Bliss</w:t>
      </w:r>
      <w:r>
        <w:rPr>
          <w:lang w:val="de-DE"/>
        </w:rPr>
        <w:t xml:space="preserve"> </w:t>
      </w:r>
      <w:r w:rsidRPr="00E50A36">
        <w:rPr>
          <w:lang w:val="de-DE"/>
        </w:rPr>
        <w:t>eingesetzt, um den Verwaltungsaufwand bei der Planung von Hochzeiten zu reduzieren. Sie ermöglicht es, Gästedaten, Teilnahmebestätigungen sowie Essenspräferenzen (z. B. Fleisch, vegetarisch, vegan) zentral zu erfassen und zu verwalten.</w:t>
      </w:r>
    </w:p>
    <w:p w14:paraId="3F20BD72" w14:textId="77777777" w:rsidR="00E50A36" w:rsidRDefault="00E50A36" w:rsidP="00E50A36">
      <w:pPr>
        <w:rPr>
          <w:lang w:val="de-DE"/>
        </w:rPr>
      </w:pPr>
    </w:p>
    <w:p w14:paraId="148DFBE4" w14:textId="5EDB1357" w:rsidR="00E50A36" w:rsidRDefault="00E50A36" w:rsidP="00E50A36">
      <w:pPr>
        <w:pStyle w:val="Heading5"/>
        <w:rPr>
          <w:lang w:val="de-DE"/>
        </w:rPr>
      </w:pPr>
      <w:r>
        <w:rPr>
          <w:lang w:val="de-DE"/>
        </w:rPr>
        <w:t xml:space="preserve">2.2 Zielgruppen </w:t>
      </w:r>
    </w:p>
    <w:p w14:paraId="260514B9" w14:textId="77777777" w:rsidR="00E50A36" w:rsidRPr="00E50A36" w:rsidRDefault="00E50A36" w:rsidP="00E50A36">
      <w:pPr>
        <w:rPr>
          <w:lang w:val="de-DE"/>
        </w:rPr>
      </w:pPr>
    </w:p>
    <w:p w14:paraId="2599B3A8" w14:textId="7855C9C7" w:rsidR="00E50A36" w:rsidRDefault="00E50A36" w:rsidP="00D66895">
      <w:pPr>
        <w:rPr>
          <w:lang w:val="de-DE"/>
        </w:rPr>
      </w:pPr>
      <w:r w:rsidRPr="00E50A36">
        <w:rPr>
          <w:lang w:val="de-DE"/>
        </w:rPr>
        <w:t xml:space="preserve">Die Anwendung wird hauptsächlich von Brautpaaren und Hochzeitsplanern genutzt, um den Überblick über die eingeladenen Gäste zu behalten. </w:t>
      </w:r>
    </w:p>
    <w:p w14:paraId="56BC200D" w14:textId="77777777" w:rsidR="00D66895" w:rsidRDefault="00D66895" w:rsidP="00D66895">
      <w:pPr>
        <w:rPr>
          <w:lang w:val="de-DE"/>
        </w:rPr>
      </w:pPr>
    </w:p>
    <w:p w14:paraId="00DD2DF1" w14:textId="6E41B7B6" w:rsidR="00D66895" w:rsidRDefault="00D66895" w:rsidP="00D66895">
      <w:pPr>
        <w:pStyle w:val="Heading5"/>
        <w:rPr>
          <w:lang w:val="de-DE"/>
        </w:rPr>
      </w:pPr>
      <w:r>
        <w:rPr>
          <w:lang w:val="de-DE"/>
        </w:rPr>
        <w:t>2.3 Produktumgebung</w:t>
      </w:r>
    </w:p>
    <w:p w14:paraId="1C8E7567" w14:textId="77777777" w:rsidR="00D66895" w:rsidRDefault="00D66895" w:rsidP="00D66895">
      <w:pPr>
        <w:rPr>
          <w:lang w:val="de-DE"/>
        </w:rPr>
      </w:pPr>
    </w:p>
    <w:p w14:paraId="0820D22A" w14:textId="48EBFE81" w:rsidR="00D66895" w:rsidRPr="00D66895" w:rsidRDefault="00D66895" w:rsidP="00D66895">
      <w:pPr>
        <w:rPr>
          <w:lang w:val="de-DE"/>
        </w:rPr>
      </w:pPr>
      <w:r w:rsidRPr="00D66895">
        <w:rPr>
          <w:lang w:val="de-DE"/>
        </w:rPr>
        <w:t>Die Server/Client-Anwendung benötigt die folgende Software- und Hardwareumgebung für einen reibungslosen Betrieb:</w:t>
      </w:r>
    </w:p>
    <w:p w14:paraId="370CC79D" w14:textId="7E363EF8" w:rsidR="009E295D" w:rsidRPr="009631B2" w:rsidRDefault="009E295D">
      <w:pPr>
        <w:rPr>
          <w:lang w:val="de-DE"/>
        </w:rPr>
      </w:pPr>
      <w:r w:rsidRPr="009631B2">
        <w:rPr>
          <w:lang w:val="de-DE"/>
        </w:rPr>
        <w:br w:type="page"/>
      </w:r>
    </w:p>
    <w:p w14:paraId="621F3309" w14:textId="77777777" w:rsidR="002F56A6" w:rsidRDefault="002F56A6" w:rsidP="000A2C8B">
      <w:pPr>
        <w:pStyle w:val="Heading4"/>
        <w:rPr>
          <w:lang w:val="de-DE"/>
        </w:rPr>
      </w:pPr>
      <w:bookmarkStart w:id="27" w:name="_Toc187513427"/>
      <w:r w:rsidRPr="002F56A6">
        <w:rPr>
          <w:lang w:val="de-DE"/>
        </w:rPr>
        <w:t>Softwareanforderungen</w:t>
      </w:r>
      <w:bookmarkEnd w:id="27"/>
    </w:p>
    <w:p w14:paraId="0C039C3F" w14:textId="77777777" w:rsidR="002F56A6" w:rsidRPr="002F56A6" w:rsidRDefault="002F56A6" w:rsidP="002F56A6">
      <w:pPr>
        <w:rPr>
          <w:lang w:val="de-DE"/>
        </w:rPr>
      </w:pPr>
    </w:p>
    <w:p w14:paraId="10247805" w14:textId="77777777" w:rsidR="001454F4" w:rsidRPr="001454F4" w:rsidRDefault="001454F4" w:rsidP="001454F4">
      <w:pPr>
        <w:pStyle w:val="ListParagraph"/>
        <w:numPr>
          <w:ilvl w:val="0"/>
          <w:numId w:val="2"/>
        </w:numPr>
        <w:rPr>
          <w:lang w:val="de-DE"/>
        </w:rPr>
      </w:pPr>
      <w:r w:rsidRPr="001454F4">
        <w:rPr>
          <w:lang w:val="de-DE"/>
        </w:rPr>
        <w:t>Betriebssystem: Windows 10 oder höher, macOS 10.15 oder höher, Linux</w:t>
      </w:r>
    </w:p>
    <w:p w14:paraId="621D02AC" w14:textId="38946F33" w:rsidR="001454F4" w:rsidRPr="001454F4" w:rsidRDefault="001454F4" w:rsidP="001454F4">
      <w:pPr>
        <w:pStyle w:val="ListParagraph"/>
        <w:numPr>
          <w:ilvl w:val="0"/>
          <w:numId w:val="2"/>
        </w:numPr>
        <w:rPr>
          <w:lang w:val="en-GB"/>
        </w:rPr>
      </w:pPr>
      <w:r w:rsidRPr="001454F4">
        <w:rPr>
          <w:lang w:val="en-GB"/>
        </w:rPr>
        <w:t>Java Development Kit (JDK): Version 1.8 oder höher. JDK 17</w:t>
      </w:r>
    </w:p>
    <w:p w14:paraId="0DFC7CCB" w14:textId="4D439167" w:rsidR="001454F4" w:rsidRPr="001454F4" w:rsidRDefault="001454F4" w:rsidP="001454F4">
      <w:pPr>
        <w:pStyle w:val="ListParagraph"/>
        <w:numPr>
          <w:ilvl w:val="0"/>
          <w:numId w:val="2"/>
        </w:numPr>
        <w:rPr>
          <w:lang w:val="de-DE"/>
        </w:rPr>
      </w:pPr>
      <w:r w:rsidRPr="001454F4">
        <w:rPr>
          <w:lang w:val="de-DE"/>
        </w:rPr>
        <w:t>Java Runtime Environment (JRE): Für das Testen der Laufzeitumgebung.</w:t>
      </w:r>
    </w:p>
    <w:p w14:paraId="2A4C3856" w14:textId="4017141C" w:rsidR="001454F4" w:rsidRPr="001454F4" w:rsidRDefault="001454F4" w:rsidP="001454F4">
      <w:pPr>
        <w:pStyle w:val="ListParagraph"/>
        <w:numPr>
          <w:ilvl w:val="0"/>
          <w:numId w:val="2"/>
        </w:numPr>
        <w:rPr>
          <w:lang w:val="de-DE"/>
        </w:rPr>
      </w:pPr>
      <w:r w:rsidRPr="001454F4">
        <w:rPr>
          <w:lang w:val="de-DE"/>
        </w:rPr>
        <w:t>Build-Tool: Maven oder Gradle für das Management der Abhängigkeiten und den Build</w:t>
      </w:r>
      <w:r w:rsidRPr="001454F4">
        <w:rPr>
          <w:rFonts w:ascii="Gill Sans MT" w:hAnsi="Gill Sans MT" w:cs="Gill Sans MT"/>
          <w:lang w:val="de-DE"/>
        </w:rPr>
        <w:t>-</w:t>
      </w:r>
      <w:r w:rsidRPr="001454F4">
        <w:rPr>
          <w:lang w:val="de-DE"/>
        </w:rPr>
        <w:t>Prozess.</w:t>
      </w:r>
    </w:p>
    <w:p w14:paraId="38A78FA6" w14:textId="4230DA82" w:rsidR="002F56A6" w:rsidRDefault="001454F4" w:rsidP="001454F4">
      <w:pPr>
        <w:pStyle w:val="ListParagraph"/>
        <w:numPr>
          <w:ilvl w:val="0"/>
          <w:numId w:val="2"/>
        </w:numPr>
        <w:rPr>
          <w:lang w:val="de-DE"/>
        </w:rPr>
      </w:pPr>
      <w:r w:rsidRPr="001454F4">
        <w:rPr>
          <w:lang w:val="de-DE"/>
        </w:rPr>
        <w:t>IDE: IntelliJ IDEA (Community oder Ultimate Edition), Eclipse, oder NetBeans zur Java</w:t>
      </w:r>
      <w:r w:rsidRPr="001454F4">
        <w:rPr>
          <w:rFonts w:ascii="Gill Sans MT" w:hAnsi="Gill Sans MT" w:cs="Gill Sans MT"/>
          <w:lang w:val="de-DE"/>
        </w:rPr>
        <w:t>-</w:t>
      </w:r>
      <w:r w:rsidRPr="001454F4">
        <w:rPr>
          <w:lang w:val="de-DE"/>
        </w:rPr>
        <w:t>Entwicklung.</w:t>
      </w:r>
    </w:p>
    <w:p w14:paraId="427C0AD7" w14:textId="77777777" w:rsidR="008138E0" w:rsidRPr="008138E0" w:rsidRDefault="008138E0" w:rsidP="008138E0">
      <w:pPr>
        <w:rPr>
          <w:lang w:val="de-DE"/>
        </w:rPr>
      </w:pPr>
    </w:p>
    <w:p w14:paraId="705F4B03" w14:textId="77777777" w:rsidR="002F56A6" w:rsidRDefault="002F56A6" w:rsidP="000A2C8B">
      <w:pPr>
        <w:pStyle w:val="Heading4"/>
        <w:rPr>
          <w:lang w:val="de-DE"/>
        </w:rPr>
      </w:pPr>
      <w:bookmarkStart w:id="28" w:name="_Toc187513428"/>
      <w:r w:rsidRPr="002F56A6">
        <w:rPr>
          <w:lang w:val="de-DE"/>
        </w:rPr>
        <w:t>Hardwareanforderungen</w:t>
      </w:r>
      <w:bookmarkEnd w:id="28"/>
    </w:p>
    <w:p w14:paraId="6F8E63B7" w14:textId="77777777" w:rsidR="002F56A6" w:rsidRPr="002F56A6" w:rsidRDefault="002F56A6" w:rsidP="002F56A6">
      <w:pPr>
        <w:rPr>
          <w:lang w:val="de-DE"/>
        </w:rPr>
      </w:pPr>
    </w:p>
    <w:p w14:paraId="12CD9CDE" w14:textId="650C3A4A" w:rsidR="002F56A6" w:rsidRPr="002F56A6" w:rsidRDefault="002F56A6" w:rsidP="002F56A6">
      <w:pPr>
        <w:pStyle w:val="ListParagraph"/>
        <w:numPr>
          <w:ilvl w:val="0"/>
          <w:numId w:val="2"/>
        </w:numPr>
        <w:rPr>
          <w:lang w:val="en-GB"/>
        </w:rPr>
      </w:pPr>
      <w:r w:rsidRPr="002F56A6">
        <w:rPr>
          <w:lang w:val="en-GB"/>
        </w:rPr>
        <w:t xml:space="preserve">Prozessor: Dual-Core-CPU </w:t>
      </w:r>
    </w:p>
    <w:p w14:paraId="75079DFA" w14:textId="277A0492" w:rsidR="002F56A6" w:rsidRPr="002F56A6" w:rsidRDefault="002F56A6" w:rsidP="002F56A6">
      <w:pPr>
        <w:pStyle w:val="ListParagraph"/>
        <w:numPr>
          <w:ilvl w:val="0"/>
          <w:numId w:val="2"/>
        </w:numPr>
        <w:rPr>
          <w:lang w:val="de-DE"/>
        </w:rPr>
      </w:pPr>
      <w:r w:rsidRPr="002F56A6">
        <w:rPr>
          <w:lang w:val="de-DE"/>
        </w:rPr>
        <w:t>Arbeitsspeicher: 4 GB RAM</w:t>
      </w:r>
    </w:p>
    <w:p w14:paraId="50CD7C1C" w14:textId="31BC16BF" w:rsidR="002F56A6" w:rsidRPr="00193367" w:rsidRDefault="002F56A6" w:rsidP="00193367">
      <w:pPr>
        <w:pStyle w:val="ListParagraph"/>
        <w:numPr>
          <w:ilvl w:val="0"/>
          <w:numId w:val="2"/>
        </w:numPr>
        <w:rPr>
          <w:lang w:val="de-DE"/>
        </w:rPr>
      </w:pPr>
      <w:r w:rsidRPr="002F56A6">
        <w:rPr>
          <w:lang w:val="de-DE"/>
        </w:rPr>
        <w:t xml:space="preserve">Festplattenspeicher: </w:t>
      </w:r>
      <w:r w:rsidR="00193367" w:rsidRPr="00193367">
        <w:rPr>
          <w:lang w:val="de-DE"/>
        </w:rPr>
        <w:t>Mindestens 10 GB freier Speicherplatz für Entwicklungsressourcen</w:t>
      </w:r>
      <w:r w:rsidR="00193367">
        <w:rPr>
          <w:lang w:val="de-DE"/>
        </w:rPr>
        <w:t xml:space="preserve">, </w:t>
      </w:r>
      <w:r w:rsidR="00193367" w:rsidRPr="00193367">
        <w:rPr>
          <w:lang w:val="de-DE"/>
        </w:rPr>
        <w:t>Bibliotheken</w:t>
      </w:r>
    </w:p>
    <w:p w14:paraId="0A31770B" w14:textId="77777777" w:rsidR="00A217CC" w:rsidRDefault="00A217CC" w:rsidP="00A217CC">
      <w:pPr>
        <w:rPr>
          <w:lang w:val="de-DE"/>
        </w:rPr>
      </w:pPr>
    </w:p>
    <w:p w14:paraId="08085A89" w14:textId="77777777" w:rsidR="00A217CC" w:rsidRDefault="00A217CC" w:rsidP="00A217CC">
      <w:pPr>
        <w:pStyle w:val="Heading5"/>
        <w:rPr>
          <w:lang w:val="de-DE"/>
        </w:rPr>
      </w:pPr>
      <w:r w:rsidRPr="00A217CC">
        <w:rPr>
          <w:lang w:val="de-DE"/>
        </w:rPr>
        <w:t>2.3.1 Architektur</w:t>
      </w:r>
    </w:p>
    <w:p w14:paraId="4C44605D" w14:textId="77777777" w:rsidR="00A217CC" w:rsidRPr="00A217CC" w:rsidRDefault="00A217CC" w:rsidP="00A217CC">
      <w:pPr>
        <w:rPr>
          <w:lang w:val="de-DE"/>
        </w:rPr>
      </w:pPr>
    </w:p>
    <w:p w14:paraId="13A22316" w14:textId="2C771482" w:rsidR="00A217CC" w:rsidRDefault="00A217CC" w:rsidP="00A217CC">
      <w:pPr>
        <w:rPr>
          <w:lang w:val="de-DE"/>
        </w:rPr>
      </w:pPr>
      <w:r w:rsidRPr="00A217CC">
        <w:rPr>
          <w:lang w:val="de-DE"/>
        </w:rPr>
        <w:t>Die Anwendung folgt einer Client-Server-Architektur. Der Server verwaltet die Gästedaten und Essenspräferenzen, während der Client als Benutzeroberfläche für die Eingaben dient. Die Kommunikation erfolgt lokal über localhost mit einem JSON-Datenaustauschformat.</w:t>
      </w:r>
    </w:p>
    <w:p w14:paraId="0CEC9440" w14:textId="77777777" w:rsidR="00A217CC" w:rsidRDefault="00A217CC" w:rsidP="00A217CC">
      <w:pPr>
        <w:rPr>
          <w:lang w:val="de-DE"/>
        </w:rPr>
      </w:pPr>
    </w:p>
    <w:p w14:paraId="2B9EDD72" w14:textId="77777777" w:rsidR="00A217CC" w:rsidRDefault="00A217CC" w:rsidP="00A217CC">
      <w:pPr>
        <w:pStyle w:val="Heading5"/>
        <w:rPr>
          <w:lang w:val="de-DE"/>
        </w:rPr>
      </w:pPr>
      <w:r w:rsidRPr="00A217CC">
        <w:rPr>
          <w:lang w:val="de-DE"/>
        </w:rPr>
        <w:t>2.3.2 Technologie</w:t>
      </w:r>
    </w:p>
    <w:p w14:paraId="608FE55C" w14:textId="77777777" w:rsidR="00A217CC" w:rsidRPr="00A217CC" w:rsidRDefault="00A217CC" w:rsidP="00A217CC">
      <w:pPr>
        <w:rPr>
          <w:lang w:val="de-DE"/>
        </w:rPr>
      </w:pPr>
    </w:p>
    <w:p w14:paraId="08A23676" w14:textId="2BD2D18E" w:rsidR="00A217CC" w:rsidRPr="00A217CC" w:rsidRDefault="00A217CC" w:rsidP="00A217CC">
      <w:pPr>
        <w:pStyle w:val="ListParagraph"/>
        <w:numPr>
          <w:ilvl w:val="0"/>
          <w:numId w:val="2"/>
        </w:numPr>
        <w:rPr>
          <w:lang w:val="de-DE"/>
        </w:rPr>
      </w:pPr>
      <w:r w:rsidRPr="00A217CC">
        <w:rPr>
          <w:lang w:val="de-DE"/>
        </w:rPr>
        <w:t>Backend: Spring Boot für die Implementierung des Servers.</w:t>
      </w:r>
    </w:p>
    <w:p w14:paraId="52100164" w14:textId="5DCD82C2" w:rsidR="00A217CC" w:rsidRPr="00A217CC" w:rsidRDefault="00A217CC" w:rsidP="00A217CC">
      <w:pPr>
        <w:pStyle w:val="ListParagraph"/>
        <w:numPr>
          <w:ilvl w:val="0"/>
          <w:numId w:val="2"/>
        </w:numPr>
        <w:rPr>
          <w:lang w:val="de-DE"/>
        </w:rPr>
      </w:pPr>
      <w:r w:rsidRPr="00A217CC">
        <w:rPr>
          <w:lang w:val="de-DE"/>
        </w:rPr>
        <w:t>Frontend: Java Swing für die grafische Benutzeroberfläche des Clients.</w:t>
      </w:r>
    </w:p>
    <w:p w14:paraId="07766029" w14:textId="011F4A19" w:rsidR="00A217CC" w:rsidRPr="00A217CC" w:rsidRDefault="00A217CC" w:rsidP="00A217CC">
      <w:pPr>
        <w:pStyle w:val="ListParagraph"/>
        <w:numPr>
          <w:ilvl w:val="0"/>
          <w:numId w:val="3"/>
        </w:numPr>
        <w:rPr>
          <w:lang w:val="de-DE"/>
        </w:rPr>
      </w:pPr>
      <w:r w:rsidRPr="00A217CC">
        <w:rPr>
          <w:lang w:val="de-DE"/>
        </w:rPr>
        <w:t>Programmiersprache: Java (JDK 1.8 oder höher).</w:t>
      </w:r>
    </w:p>
    <w:p w14:paraId="2068861E" w14:textId="1FDBFB6A" w:rsidR="00A217CC" w:rsidRPr="00AB3D42" w:rsidRDefault="00A217CC" w:rsidP="00A217CC">
      <w:pPr>
        <w:pStyle w:val="ListParagraph"/>
        <w:numPr>
          <w:ilvl w:val="0"/>
          <w:numId w:val="3"/>
        </w:numPr>
        <w:rPr>
          <w:lang w:val="de-DE"/>
        </w:rPr>
      </w:pPr>
      <w:r w:rsidRPr="00A217CC">
        <w:rPr>
          <w:lang w:val="de-DE"/>
        </w:rPr>
        <w:t>Datenformat: JSON für die Kommunikation zwischen Server und Client.</w:t>
      </w:r>
    </w:p>
    <w:p w14:paraId="4CE1F685" w14:textId="77777777" w:rsidR="00A217CC" w:rsidRDefault="00A217CC" w:rsidP="00A217CC">
      <w:pPr>
        <w:rPr>
          <w:lang w:val="de-DE"/>
        </w:rPr>
      </w:pPr>
    </w:p>
    <w:p w14:paraId="3CE866F6" w14:textId="77777777" w:rsidR="00A217CC" w:rsidRDefault="00A217CC" w:rsidP="00A217CC">
      <w:pPr>
        <w:pStyle w:val="Heading5"/>
        <w:rPr>
          <w:lang w:val="de-DE"/>
        </w:rPr>
      </w:pPr>
      <w:r w:rsidRPr="00A217CC">
        <w:rPr>
          <w:lang w:val="de-DE"/>
        </w:rPr>
        <w:t>2.3.3 Komponenten</w:t>
      </w:r>
    </w:p>
    <w:p w14:paraId="73B84B46" w14:textId="77777777" w:rsidR="00A217CC" w:rsidRPr="00A217CC" w:rsidRDefault="00A217CC" w:rsidP="00AB3D42">
      <w:pPr>
        <w:pStyle w:val="Text"/>
        <w:rPr>
          <w:lang w:val="de-DE"/>
        </w:rPr>
      </w:pPr>
    </w:p>
    <w:p w14:paraId="57CDD3D8" w14:textId="19CCAF1C" w:rsidR="00A217CC" w:rsidRDefault="00A217CC" w:rsidP="00AB3D42">
      <w:pPr>
        <w:pStyle w:val="Text"/>
        <w:numPr>
          <w:ilvl w:val="0"/>
          <w:numId w:val="9"/>
        </w:numPr>
        <w:rPr>
          <w:lang w:val="de-DE"/>
        </w:rPr>
      </w:pPr>
      <w:r w:rsidRPr="00A217CC">
        <w:rPr>
          <w:lang w:val="de-DE"/>
        </w:rPr>
        <w:t>Server-Komponente:</w:t>
      </w:r>
    </w:p>
    <w:p w14:paraId="6F47E07C" w14:textId="77777777" w:rsidR="00A217CC" w:rsidRPr="00A217CC" w:rsidRDefault="00A217CC" w:rsidP="00A217CC">
      <w:pPr>
        <w:pStyle w:val="ListParagraph"/>
        <w:rPr>
          <w:lang w:val="de-DE"/>
        </w:rPr>
      </w:pPr>
    </w:p>
    <w:p w14:paraId="5E450637" w14:textId="66C3D690" w:rsidR="00A217CC" w:rsidRPr="00A217CC" w:rsidRDefault="00A217CC" w:rsidP="00A217CC">
      <w:pPr>
        <w:pStyle w:val="ListParagraph"/>
        <w:numPr>
          <w:ilvl w:val="0"/>
          <w:numId w:val="4"/>
        </w:numPr>
        <w:ind w:left="1080"/>
        <w:rPr>
          <w:lang w:val="de-DE"/>
        </w:rPr>
      </w:pPr>
      <w:r w:rsidRPr="00A217CC">
        <w:rPr>
          <w:lang w:val="de-DE"/>
        </w:rPr>
        <w:t>Verwaltet Gästedaten und Essenspräferenzen.</w:t>
      </w:r>
    </w:p>
    <w:p w14:paraId="190C5CE6" w14:textId="072FE637" w:rsidR="00A217CC" w:rsidRDefault="00A217CC" w:rsidP="00A217CC">
      <w:pPr>
        <w:pStyle w:val="ListParagraph"/>
        <w:numPr>
          <w:ilvl w:val="0"/>
          <w:numId w:val="4"/>
        </w:numPr>
        <w:ind w:left="1080"/>
        <w:rPr>
          <w:lang w:val="de-DE"/>
        </w:rPr>
      </w:pPr>
      <w:r w:rsidRPr="00A217CC">
        <w:rPr>
          <w:lang w:val="de-DE"/>
        </w:rPr>
        <w:t>Stellt eine JSON-Schnittstelle für den Datenaustausch bereit.</w:t>
      </w:r>
    </w:p>
    <w:p w14:paraId="6549573E" w14:textId="77777777" w:rsidR="00AB3D42" w:rsidRPr="00A217CC" w:rsidRDefault="00AB3D42" w:rsidP="005B29E7">
      <w:pPr>
        <w:pStyle w:val="ListParagraph"/>
        <w:ind w:left="1080"/>
        <w:rPr>
          <w:lang w:val="de-DE"/>
        </w:rPr>
      </w:pPr>
    </w:p>
    <w:p w14:paraId="0A54B322" w14:textId="74B3B19A" w:rsidR="00A217CC" w:rsidRPr="00A217CC" w:rsidRDefault="00A217CC" w:rsidP="00AB3D42">
      <w:pPr>
        <w:pStyle w:val="Text"/>
        <w:numPr>
          <w:ilvl w:val="0"/>
          <w:numId w:val="9"/>
        </w:numPr>
        <w:rPr>
          <w:lang w:val="de-DE"/>
        </w:rPr>
      </w:pPr>
      <w:r w:rsidRPr="00A217CC">
        <w:rPr>
          <w:lang w:val="de-DE"/>
        </w:rPr>
        <w:t>Client-Komponente:</w:t>
      </w:r>
    </w:p>
    <w:p w14:paraId="33434F25" w14:textId="77777777" w:rsidR="00A217CC" w:rsidRPr="00A217CC" w:rsidRDefault="00A217CC" w:rsidP="00A217CC">
      <w:pPr>
        <w:pStyle w:val="ListParagraph"/>
        <w:rPr>
          <w:lang w:val="de-DE"/>
        </w:rPr>
      </w:pPr>
    </w:p>
    <w:p w14:paraId="6E68CF14" w14:textId="29B2CB1E" w:rsidR="00A217CC" w:rsidRPr="00A217CC" w:rsidRDefault="00A217CC" w:rsidP="00A217CC">
      <w:pPr>
        <w:pStyle w:val="ListParagraph"/>
        <w:numPr>
          <w:ilvl w:val="0"/>
          <w:numId w:val="5"/>
        </w:numPr>
        <w:ind w:left="1080"/>
        <w:rPr>
          <w:lang w:val="de-DE"/>
        </w:rPr>
      </w:pPr>
      <w:r w:rsidRPr="00A217CC">
        <w:rPr>
          <w:lang w:val="de-DE"/>
        </w:rPr>
        <w:t>Bietet eine benutzerfreundliche grafische Oberfläche (Java Swing).</w:t>
      </w:r>
    </w:p>
    <w:p w14:paraId="5033EACB" w14:textId="34D22A53" w:rsidR="00A217CC" w:rsidRDefault="00A217CC" w:rsidP="00A217CC">
      <w:pPr>
        <w:pStyle w:val="ListParagraph"/>
        <w:numPr>
          <w:ilvl w:val="0"/>
          <w:numId w:val="5"/>
        </w:numPr>
        <w:ind w:left="1080"/>
        <w:rPr>
          <w:lang w:val="de-DE"/>
        </w:rPr>
      </w:pPr>
      <w:r w:rsidRPr="00A217CC">
        <w:rPr>
          <w:lang w:val="de-DE"/>
        </w:rPr>
        <w:t>Ermöglicht die Eingabe von Teilnahmebestätigungen, Essenspräferenzen und Allergien.</w:t>
      </w:r>
    </w:p>
    <w:p w14:paraId="78D426DF" w14:textId="77777777" w:rsidR="00AB3D42" w:rsidRPr="00AB3D42" w:rsidRDefault="00AB3D42" w:rsidP="00AB3D42">
      <w:pPr>
        <w:rPr>
          <w:lang w:val="de-DE"/>
        </w:rPr>
      </w:pPr>
    </w:p>
    <w:p w14:paraId="72C34F9A" w14:textId="4FF95D24" w:rsidR="00A217CC" w:rsidRDefault="00A217CC" w:rsidP="00AB3D42">
      <w:pPr>
        <w:pStyle w:val="Text"/>
        <w:numPr>
          <w:ilvl w:val="0"/>
          <w:numId w:val="9"/>
        </w:numPr>
        <w:rPr>
          <w:lang w:val="de-DE"/>
        </w:rPr>
      </w:pPr>
      <w:r w:rsidRPr="00A217CC">
        <w:rPr>
          <w:lang w:val="de-DE"/>
        </w:rPr>
        <w:t>Optionale Datenbank:</w:t>
      </w:r>
    </w:p>
    <w:p w14:paraId="50A180B5" w14:textId="77777777" w:rsidR="00AB3D42" w:rsidRPr="00A217CC" w:rsidRDefault="00AB3D42" w:rsidP="00AB3D42">
      <w:pPr>
        <w:pStyle w:val="Text"/>
        <w:ind w:left="720"/>
        <w:rPr>
          <w:lang w:val="de-DE"/>
        </w:rPr>
      </w:pPr>
    </w:p>
    <w:p w14:paraId="4610D7A7" w14:textId="77777777" w:rsidR="00AB3D42" w:rsidRDefault="00AB3D42" w:rsidP="00AB3D42">
      <w:pPr>
        <w:pStyle w:val="ListParagraph"/>
        <w:numPr>
          <w:ilvl w:val="0"/>
          <w:numId w:val="8"/>
        </w:numPr>
        <w:rPr>
          <w:lang w:val="de-DE"/>
        </w:rPr>
      </w:pPr>
      <w:r w:rsidRPr="00A217CC">
        <w:rPr>
          <w:lang w:val="de-DE"/>
        </w:rPr>
        <w:t>Speicherung und Verwaltung von dynamischen Gästedaten.</w:t>
      </w:r>
    </w:p>
    <w:p w14:paraId="3A69C0A3" w14:textId="5A4DA77B" w:rsidR="00AB3D42" w:rsidRDefault="00AB3D42" w:rsidP="00AB3D42">
      <w:pPr>
        <w:ind w:left="720"/>
        <w:rPr>
          <w:lang w:val="de-DE"/>
        </w:rPr>
      </w:pPr>
      <w:r>
        <w:rPr>
          <w:lang w:val="de-DE"/>
        </w:rPr>
        <w:br w:type="page"/>
      </w:r>
    </w:p>
    <w:p w14:paraId="337EC3EA" w14:textId="77777777" w:rsidR="00AB3D42" w:rsidRPr="00AB3D42" w:rsidRDefault="00AB3D42" w:rsidP="00AB3D42">
      <w:pPr>
        <w:pStyle w:val="Heading5"/>
        <w:rPr>
          <w:lang w:val="de-DE"/>
        </w:rPr>
      </w:pPr>
      <w:r w:rsidRPr="00AB3D42">
        <w:rPr>
          <w:lang w:val="de-DE"/>
        </w:rPr>
        <w:t>2.3.4 Schnittstellen</w:t>
      </w:r>
    </w:p>
    <w:p w14:paraId="4B29F8E3" w14:textId="77777777" w:rsidR="00AB3D42" w:rsidRDefault="00AB3D42" w:rsidP="00AB3D42">
      <w:pPr>
        <w:pStyle w:val="Text"/>
        <w:rPr>
          <w:lang w:val="de-DE"/>
        </w:rPr>
      </w:pPr>
    </w:p>
    <w:p w14:paraId="59BED608" w14:textId="7E360785" w:rsidR="002B0624" w:rsidRDefault="00AB3D42" w:rsidP="00AB3D42">
      <w:pPr>
        <w:pStyle w:val="Text"/>
        <w:rPr>
          <w:rStyle w:val="Heading4Char"/>
          <w:lang w:val="de-DE"/>
        </w:rPr>
      </w:pPr>
      <w:r w:rsidRPr="00AB3D42">
        <w:rPr>
          <w:rStyle w:val="Heading4Char"/>
          <w:lang w:val="de-DE"/>
        </w:rPr>
        <w:t>JSON-Schnittstelle:</w:t>
      </w:r>
    </w:p>
    <w:p w14:paraId="0F371E4A" w14:textId="77777777" w:rsidR="005B29E7" w:rsidRPr="0064124D" w:rsidRDefault="005B29E7" w:rsidP="00AB3D42">
      <w:pPr>
        <w:pStyle w:val="Text"/>
        <w:rPr>
          <w:rFonts w:eastAsiaTheme="majorEastAsia" w:cstheme="majorBidi"/>
          <w:iCs/>
          <w:sz w:val="30"/>
          <w:lang w:val="de-DE"/>
        </w:rPr>
      </w:pPr>
    </w:p>
    <w:p w14:paraId="1A67CCA7" w14:textId="3A23FC35" w:rsidR="00AB3D42" w:rsidRPr="002B0624" w:rsidRDefault="00AB3D42" w:rsidP="002B0624">
      <w:pPr>
        <w:pStyle w:val="ListParagraph"/>
        <w:numPr>
          <w:ilvl w:val="0"/>
          <w:numId w:val="8"/>
        </w:numPr>
        <w:rPr>
          <w:lang w:val="de-DE"/>
        </w:rPr>
      </w:pPr>
      <w:r w:rsidRPr="002B0624">
        <w:rPr>
          <w:lang w:val="de-DE"/>
        </w:rPr>
        <w:t>Ermöglicht den Datenaustausch zwischen Client und Server.</w:t>
      </w:r>
    </w:p>
    <w:p w14:paraId="1B22E176" w14:textId="188B24BF" w:rsidR="00AB3D42" w:rsidRPr="002B0624" w:rsidRDefault="00AB3D42" w:rsidP="002B0624">
      <w:pPr>
        <w:pStyle w:val="ListParagraph"/>
        <w:numPr>
          <w:ilvl w:val="0"/>
          <w:numId w:val="8"/>
        </w:numPr>
        <w:rPr>
          <w:lang w:val="de-DE"/>
        </w:rPr>
      </w:pPr>
      <w:r w:rsidRPr="002B0624">
        <w:rPr>
          <w:lang w:val="de-DE"/>
        </w:rPr>
        <w:t>Überträgt Gästedaten, Teilnahmebestätigungen und Essenspräferenzen.</w:t>
      </w:r>
    </w:p>
    <w:p w14:paraId="27A21A29" w14:textId="77777777" w:rsidR="00281527" w:rsidRDefault="00281527" w:rsidP="00281527">
      <w:pPr>
        <w:rPr>
          <w:lang w:val="de-DE"/>
        </w:rPr>
      </w:pPr>
    </w:p>
    <w:p w14:paraId="0613C976" w14:textId="77777777" w:rsidR="00281527" w:rsidRDefault="00281527" w:rsidP="00281527">
      <w:pPr>
        <w:pStyle w:val="Heading5"/>
        <w:rPr>
          <w:lang w:val="de-DE"/>
        </w:rPr>
      </w:pPr>
      <w:r w:rsidRPr="00281527">
        <w:rPr>
          <w:lang w:val="de-DE"/>
        </w:rPr>
        <w:t>2.4 Betriebsbedingungen</w:t>
      </w:r>
    </w:p>
    <w:p w14:paraId="62777EA6" w14:textId="77777777" w:rsidR="00281527" w:rsidRPr="00281527" w:rsidRDefault="00281527" w:rsidP="00281527">
      <w:pPr>
        <w:rPr>
          <w:lang w:val="de-DE"/>
        </w:rPr>
      </w:pPr>
    </w:p>
    <w:p w14:paraId="7BF0522D" w14:textId="3D809709" w:rsidR="00281527" w:rsidRDefault="00281527" w:rsidP="00281527">
      <w:pPr>
        <w:rPr>
          <w:lang w:val="de-DE"/>
        </w:rPr>
      </w:pPr>
      <w:r w:rsidRPr="00281527">
        <w:rPr>
          <w:lang w:val="de-DE"/>
        </w:rPr>
        <w:t>Das System wird für die Hochzeitsplanung von Wedding Bliss und deren Kunden eingesetzt. Die Bedienung erfolgt über die grafische Benutzeroberfläche (Java Swing) auf Desktop-Computern mit Windows, macOS oder Linux. Die Anwendung wird lokal betrieben, eine Verbindung zum Server erfolgt über localhost.</w:t>
      </w:r>
    </w:p>
    <w:p w14:paraId="570C5635" w14:textId="77777777" w:rsidR="00852F18" w:rsidRPr="00281527" w:rsidRDefault="00852F18" w:rsidP="00281527">
      <w:pPr>
        <w:rPr>
          <w:lang w:val="de-DE"/>
        </w:rPr>
      </w:pPr>
    </w:p>
    <w:p w14:paraId="6F0E8996" w14:textId="30366CC0" w:rsidR="00281527" w:rsidRPr="00281527" w:rsidRDefault="00281527" w:rsidP="00281527">
      <w:pPr>
        <w:rPr>
          <w:lang w:val="de-DE"/>
        </w:rPr>
      </w:pPr>
      <w:r w:rsidRPr="00281527">
        <w:rPr>
          <w:lang w:val="de-DE"/>
        </w:rPr>
        <w:t>Ein unbeaufsichtigter Betrieb ist nicht vorgesehen. Die Rechner benötigen eine stabile Stromversorgung, eine unterbrechungsfreie Stromversorgung (USV) ist optional.</w:t>
      </w:r>
    </w:p>
    <w:p w14:paraId="47C7DFA0" w14:textId="0E50C319" w:rsidR="00113CA4" w:rsidRDefault="00113CA4">
      <w:pPr>
        <w:rPr>
          <w:lang w:val="de-DE"/>
        </w:rPr>
      </w:pPr>
    </w:p>
    <w:p w14:paraId="2A44461D" w14:textId="77777777" w:rsidR="000A2C8B" w:rsidRDefault="000A2C8B" w:rsidP="00CC0FA7">
      <w:pPr>
        <w:pStyle w:val="Heading3"/>
        <w:rPr>
          <w:lang w:val="de-DE"/>
        </w:rPr>
      </w:pPr>
      <w:r w:rsidRPr="00113CA4">
        <w:rPr>
          <w:lang w:val="de-DE"/>
        </w:rPr>
        <w:t xml:space="preserve">3. </w:t>
      </w:r>
      <w:bookmarkStart w:id="29" w:name="_Toc187513429"/>
      <w:r w:rsidRPr="00113CA4">
        <w:rPr>
          <w:lang w:val="de-DE"/>
        </w:rPr>
        <w:t>Produktfunktionen / Anforderungen</w:t>
      </w:r>
      <w:bookmarkEnd w:id="29"/>
      <w:r w:rsidRPr="00113CA4">
        <w:rPr>
          <w:lang w:val="de-DE"/>
        </w:rPr>
        <w:t xml:space="preserve"> </w:t>
      </w:r>
    </w:p>
    <w:p w14:paraId="37E775B8" w14:textId="77777777" w:rsidR="002222B0" w:rsidRPr="002222B0" w:rsidRDefault="002222B0" w:rsidP="002222B0">
      <w:pPr>
        <w:rPr>
          <w:lang w:val="de-DE"/>
        </w:rPr>
      </w:pPr>
    </w:p>
    <w:p w14:paraId="18429583" w14:textId="77777777" w:rsidR="000A2C8B" w:rsidRDefault="000A2C8B" w:rsidP="00CC0FA7">
      <w:pPr>
        <w:pStyle w:val="Heading5"/>
        <w:rPr>
          <w:lang w:val="de-DE"/>
        </w:rPr>
      </w:pPr>
      <w:r>
        <w:rPr>
          <w:lang w:val="de-DE"/>
        </w:rPr>
        <w:t>3.1.</w:t>
      </w:r>
      <w:r w:rsidRPr="00113CA4">
        <w:rPr>
          <w:lang w:val="de-DE"/>
        </w:rPr>
        <w:t xml:space="preserve">Funktionale Anforderungen </w:t>
      </w:r>
    </w:p>
    <w:p w14:paraId="72566A6F" w14:textId="77777777" w:rsidR="002222B0" w:rsidRPr="002222B0" w:rsidRDefault="002222B0" w:rsidP="002222B0">
      <w:pPr>
        <w:rPr>
          <w:lang w:val="de-DE"/>
        </w:rPr>
      </w:pPr>
    </w:p>
    <w:p w14:paraId="4D6E874C" w14:textId="77777777" w:rsidR="000A2C8B" w:rsidRDefault="000A2C8B" w:rsidP="000A2C8B">
      <w:pPr>
        <w:pStyle w:val="Text"/>
        <w:rPr>
          <w:lang w:val="de-DE"/>
        </w:rPr>
      </w:pPr>
      <w:r>
        <w:rPr>
          <w:lang w:val="de-DE"/>
        </w:rPr>
        <w:t>3.1.1.</w:t>
      </w:r>
      <w:r w:rsidRPr="00113CA4">
        <w:rPr>
          <w:lang w:val="de-DE"/>
        </w:rPr>
        <w:t>Beschreibung der FA mit Rollen innerhalb der Geschäftsprozesse</w:t>
      </w:r>
    </w:p>
    <w:p w14:paraId="7EE77095" w14:textId="77777777" w:rsidR="002222B0" w:rsidRDefault="002222B0" w:rsidP="000A2C8B">
      <w:pPr>
        <w:pStyle w:val="Text"/>
        <w:rPr>
          <w:lang w:val="de-DE"/>
        </w:rPr>
      </w:pPr>
    </w:p>
    <w:tbl>
      <w:tblPr>
        <w:tblW w:w="10632" w:type="dxa"/>
        <w:tblLayout w:type="fixed"/>
        <w:tblLook w:val="0600" w:firstRow="0" w:lastRow="0" w:firstColumn="0" w:lastColumn="0" w:noHBand="1" w:noVBand="1"/>
      </w:tblPr>
      <w:tblGrid>
        <w:gridCol w:w="1134"/>
        <w:gridCol w:w="2127"/>
        <w:gridCol w:w="7371"/>
      </w:tblGrid>
      <w:tr w:rsidR="0064124D" w14:paraId="36234720" w14:textId="77777777" w:rsidTr="00583ABA">
        <w:trPr>
          <w:trHeight w:val="454"/>
        </w:trPr>
        <w:tc>
          <w:tcPr>
            <w:tcW w:w="1134" w:type="dxa"/>
            <w:shd w:val="clear" w:color="auto" w:fill="FFFFFF" w:themeFill="background1"/>
          </w:tcPr>
          <w:p w14:paraId="04588DA7" w14:textId="77777777" w:rsidR="0064124D" w:rsidRPr="001205A1" w:rsidRDefault="0064124D" w:rsidP="00696551">
            <w:pPr>
              <w:pStyle w:val="Heading2"/>
            </w:pPr>
            <w:bookmarkStart w:id="30" w:name="_Toc187513430"/>
            <w:r>
              <w:t>ID.</w:t>
            </w:r>
            <w:bookmarkEnd w:id="30"/>
          </w:p>
        </w:tc>
        <w:tc>
          <w:tcPr>
            <w:tcW w:w="2127" w:type="dxa"/>
            <w:shd w:val="clear" w:color="auto" w:fill="FFFFFF" w:themeFill="background1"/>
          </w:tcPr>
          <w:p w14:paraId="543EE8BA" w14:textId="77777777" w:rsidR="0064124D" w:rsidRDefault="0064124D" w:rsidP="00583ABA">
            <w:pPr>
              <w:pStyle w:val="Heading2"/>
            </w:pPr>
            <w:bookmarkStart w:id="31" w:name="_Toc187513431"/>
            <w:r>
              <w:t>Titel</w:t>
            </w:r>
            <w:bookmarkEnd w:id="31"/>
            <w:r>
              <w:t xml:space="preserve"> </w:t>
            </w:r>
          </w:p>
        </w:tc>
        <w:tc>
          <w:tcPr>
            <w:tcW w:w="7371" w:type="dxa"/>
            <w:shd w:val="clear" w:color="auto" w:fill="FFFFFF" w:themeFill="background1"/>
          </w:tcPr>
          <w:p w14:paraId="0C731618" w14:textId="77777777" w:rsidR="0064124D" w:rsidRDefault="0064124D" w:rsidP="00583ABA">
            <w:pPr>
              <w:pStyle w:val="Heading2"/>
            </w:pPr>
            <w:bookmarkStart w:id="32" w:name="_Toc187513432"/>
            <w:r>
              <w:t>Beschreibung</w:t>
            </w:r>
            <w:bookmarkEnd w:id="32"/>
          </w:p>
        </w:tc>
      </w:tr>
      <w:tr w:rsidR="0064124D" w:rsidRPr="00C64F15" w14:paraId="057B9865" w14:textId="77777777" w:rsidTr="00583ABA">
        <w:trPr>
          <w:trHeight w:val="1549"/>
        </w:trPr>
        <w:tc>
          <w:tcPr>
            <w:tcW w:w="1134" w:type="dxa"/>
            <w:shd w:val="clear" w:color="auto" w:fill="FFFFFF" w:themeFill="background1"/>
          </w:tcPr>
          <w:p w14:paraId="026C5724" w14:textId="77777777" w:rsidR="0064124D" w:rsidRDefault="0064124D" w:rsidP="00696551">
            <w:pPr>
              <w:pStyle w:val="Text"/>
            </w:pPr>
            <w:bookmarkStart w:id="33" w:name="_Toc187513433"/>
            <w:r>
              <w:t>F1</w:t>
            </w:r>
            <w:bookmarkEnd w:id="33"/>
          </w:p>
        </w:tc>
        <w:tc>
          <w:tcPr>
            <w:tcW w:w="2127" w:type="dxa"/>
            <w:shd w:val="clear" w:color="auto" w:fill="FFFFFF" w:themeFill="background1"/>
          </w:tcPr>
          <w:p w14:paraId="1157C29E" w14:textId="77777777" w:rsidR="0064124D" w:rsidRDefault="0064124D" w:rsidP="00583ABA">
            <w:r>
              <w:t>Teilnahme-bestätigung</w:t>
            </w:r>
          </w:p>
        </w:tc>
        <w:tc>
          <w:tcPr>
            <w:tcW w:w="7371" w:type="dxa"/>
            <w:shd w:val="clear" w:color="auto" w:fill="FFFFFF" w:themeFill="background1"/>
          </w:tcPr>
          <w:p w14:paraId="6ED1E643" w14:textId="77777777" w:rsidR="0064124D" w:rsidRPr="009631B2" w:rsidRDefault="0064124D" w:rsidP="00583ABA">
            <w:pPr>
              <w:rPr>
                <w:lang w:val="de-DE"/>
              </w:rPr>
            </w:pPr>
            <w:r w:rsidRPr="008D3835">
              <w:rPr>
                <w:lang w:val="de-DE"/>
              </w:rPr>
              <w:t>Ein registrierter Nutzer bestätigt seine Teilnahme über die Benutzeroberfläche. Der Benutzer klickt auf „Teilnahme bestätigen“, woraufhin die Anwendung die Eingabe überprüft und eine JSON-Nachricht an den Server sendet. Der Server speichert die Teilnahme und antwortet mit einer Bestätigung.</w:t>
            </w:r>
          </w:p>
        </w:tc>
      </w:tr>
      <w:tr w:rsidR="0064124D" w:rsidRPr="00290F6E" w14:paraId="2123DD3F" w14:textId="77777777" w:rsidTr="00583ABA">
        <w:trPr>
          <w:trHeight w:val="2131"/>
        </w:trPr>
        <w:tc>
          <w:tcPr>
            <w:tcW w:w="1134" w:type="dxa"/>
            <w:shd w:val="clear" w:color="auto" w:fill="FFFFFF" w:themeFill="background1"/>
          </w:tcPr>
          <w:p w14:paraId="71921E80" w14:textId="77777777" w:rsidR="0064124D" w:rsidRPr="009631B2" w:rsidRDefault="0064124D" w:rsidP="00696551">
            <w:pPr>
              <w:pStyle w:val="Text"/>
              <w:rPr>
                <w:lang w:val="de-DE"/>
              </w:rPr>
            </w:pPr>
            <w:bookmarkStart w:id="34" w:name="_Toc187513434"/>
            <w:r>
              <w:rPr>
                <w:lang w:val="de-DE"/>
              </w:rPr>
              <w:t>F1.1</w:t>
            </w:r>
            <w:bookmarkEnd w:id="34"/>
          </w:p>
        </w:tc>
        <w:tc>
          <w:tcPr>
            <w:tcW w:w="2127" w:type="dxa"/>
            <w:shd w:val="clear" w:color="auto" w:fill="FFFFFF" w:themeFill="background1"/>
          </w:tcPr>
          <w:p w14:paraId="0DA8FD1A" w14:textId="77777777" w:rsidR="0064124D" w:rsidRPr="009631B2" w:rsidRDefault="0064124D" w:rsidP="00583ABA">
            <w:pPr>
              <w:rPr>
                <w:lang w:val="de-DE"/>
              </w:rPr>
            </w:pPr>
            <w:r w:rsidRPr="00E71B1F">
              <w:rPr>
                <w:lang w:val="de-DE"/>
              </w:rPr>
              <w:t>JSON-Datenübertragung</w:t>
            </w:r>
          </w:p>
        </w:tc>
        <w:tc>
          <w:tcPr>
            <w:tcW w:w="7371" w:type="dxa"/>
            <w:shd w:val="clear" w:color="auto" w:fill="FFFFFF" w:themeFill="background1"/>
          </w:tcPr>
          <w:p w14:paraId="270297CD" w14:textId="77777777" w:rsidR="0064124D" w:rsidRPr="008D3835" w:rsidRDefault="0064124D" w:rsidP="00583ABA">
            <w:pPr>
              <w:rPr>
                <w:lang w:val="de-DE"/>
              </w:rPr>
            </w:pPr>
            <w:r w:rsidRPr="008D3835">
              <w:rPr>
                <w:lang w:val="de-DE"/>
              </w:rPr>
              <w:t xml:space="preserve">Der Client übermittelt die JSON-Daten über eine </w:t>
            </w:r>
            <w:r>
              <w:rPr>
                <w:lang w:val="de-DE"/>
              </w:rPr>
              <w:t>http</w:t>
            </w:r>
            <w:r>
              <w:rPr>
                <w:rFonts w:ascii="Gill Sans MT" w:hAnsi="Gill Sans MT" w:cs="Gill Sans MT"/>
                <w:lang w:val="de-DE"/>
              </w:rPr>
              <w:t>-</w:t>
            </w:r>
            <w:r w:rsidRPr="008D3835">
              <w:rPr>
                <w:lang w:val="de-DE"/>
              </w:rPr>
              <w:t>Schnittstelle an den Server. Die Daten enthalten die Bestätigungsinformationen. Beispielhafte JSON</w:t>
            </w:r>
            <w:r>
              <w:rPr>
                <w:lang w:val="de-DE"/>
              </w:rPr>
              <w:t>-</w:t>
            </w:r>
            <w:r w:rsidRPr="008D3835">
              <w:rPr>
                <w:lang w:val="de-DE"/>
              </w:rPr>
              <w:t xml:space="preserve">Struktur: </w:t>
            </w:r>
          </w:p>
          <w:p w14:paraId="298666A5" w14:textId="77777777" w:rsidR="0064124D" w:rsidRPr="00A71C1C" w:rsidRDefault="0064124D" w:rsidP="00583ABA">
            <w:pPr>
              <w:rPr>
                <w:b/>
                <w:bCs/>
                <w:lang w:val="de-DE"/>
              </w:rPr>
            </w:pPr>
            <w:r w:rsidRPr="00A71C1C">
              <w:rPr>
                <w:b/>
                <w:bCs/>
                <w:lang w:val="de-DE"/>
              </w:rPr>
              <w:t>Request:</w:t>
            </w:r>
          </w:p>
          <w:p w14:paraId="241C933F" w14:textId="77777777" w:rsidR="0064124D" w:rsidRPr="00A71C1C" w:rsidRDefault="0064124D" w:rsidP="00583ABA">
            <w:pPr>
              <w:rPr>
                <w:lang w:val="de-DE"/>
              </w:rPr>
            </w:pPr>
            <w:r w:rsidRPr="008D3835">
              <w:rPr>
                <w:lang w:val="de-DE"/>
              </w:rPr>
              <w:t xml:space="preserve">json { "guestID": "12345", "confirmation": </w:t>
            </w:r>
            <w:r w:rsidRPr="0064124D">
              <w:rPr>
                <w:lang w:val="de-DE"/>
              </w:rPr>
              <w:t xml:space="preserve">"accepted" } </w:t>
            </w:r>
          </w:p>
          <w:p w14:paraId="7749A06A" w14:textId="77777777" w:rsidR="0064124D" w:rsidRPr="0064124D" w:rsidRDefault="0064124D" w:rsidP="00583ABA">
            <w:pPr>
              <w:rPr>
                <w:b/>
                <w:bCs/>
                <w:lang w:val="de-DE"/>
              </w:rPr>
            </w:pPr>
            <w:r w:rsidRPr="0064124D">
              <w:rPr>
                <w:b/>
                <w:bCs/>
                <w:lang w:val="de-DE"/>
              </w:rPr>
              <w:t>Response:</w:t>
            </w:r>
          </w:p>
          <w:p w14:paraId="5E9BFC1D" w14:textId="77777777" w:rsidR="0064124D" w:rsidRPr="00A71C1C" w:rsidRDefault="0064124D" w:rsidP="00583ABA">
            <w:pPr>
              <w:rPr>
                <w:lang w:val="de-DE"/>
              </w:rPr>
            </w:pPr>
            <w:r w:rsidRPr="00A71C1C">
              <w:rPr>
                <w:lang w:val="de-DE"/>
              </w:rPr>
              <w:t xml:space="preserve">json { "status": "success", "message": </w:t>
            </w:r>
            <w:r w:rsidRPr="008D3835">
              <w:rPr>
                <w:lang w:val="de-DE"/>
              </w:rPr>
              <w:t>"Teilnahme gespeichert" }</w:t>
            </w:r>
          </w:p>
        </w:tc>
      </w:tr>
      <w:tr w:rsidR="0064124D" w:rsidRPr="00C64F15" w14:paraId="1803C496" w14:textId="77777777" w:rsidTr="0064124D">
        <w:trPr>
          <w:trHeight w:val="2131"/>
        </w:trPr>
        <w:tc>
          <w:tcPr>
            <w:tcW w:w="1134" w:type="dxa"/>
            <w:shd w:val="clear" w:color="auto" w:fill="FFFFFF" w:themeFill="background1"/>
          </w:tcPr>
          <w:p w14:paraId="15DCBC83" w14:textId="77777777" w:rsidR="0064124D" w:rsidRPr="00113CA4" w:rsidRDefault="0064124D" w:rsidP="00696551">
            <w:pPr>
              <w:pStyle w:val="Text"/>
              <w:rPr>
                <w:lang w:val="de-DE"/>
              </w:rPr>
            </w:pPr>
            <w:bookmarkStart w:id="35" w:name="_Toc187513435"/>
            <w:r>
              <w:rPr>
                <w:lang w:val="de-DE"/>
              </w:rPr>
              <w:t>F1.2</w:t>
            </w:r>
            <w:bookmarkEnd w:id="35"/>
          </w:p>
        </w:tc>
        <w:tc>
          <w:tcPr>
            <w:tcW w:w="2127" w:type="dxa"/>
            <w:shd w:val="clear" w:color="auto" w:fill="FFFFFF" w:themeFill="background1"/>
          </w:tcPr>
          <w:p w14:paraId="5038A230" w14:textId="77777777" w:rsidR="0064124D" w:rsidRDefault="0064124D" w:rsidP="00583ABA">
            <w:pPr>
              <w:rPr>
                <w:lang w:val="de-DE"/>
              </w:rPr>
            </w:pPr>
            <w:r w:rsidRPr="00E71B1F">
              <w:rPr>
                <w:lang w:val="de-DE"/>
              </w:rPr>
              <w:t>Gast-Identifikation</w:t>
            </w:r>
          </w:p>
        </w:tc>
        <w:tc>
          <w:tcPr>
            <w:tcW w:w="7371" w:type="dxa"/>
            <w:shd w:val="clear" w:color="auto" w:fill="FFFFFF" w:themeFill="background1"/>
          </w:tcPr>
          <w:p w14:paraId="27B2F8E9" w14:textId="77777777" w:rsidR="0064124D" w:rsidRPr="009631B2" w:rsidRDefault="0064124D" w:rsidP="00583ABA">
            <w:pPr>
              <w:rPr>
                <w:lang w:val="de-DE"/>
              </w:rPr>
            </w:pPr>
            <w:r w:rsidRPr="00A71C1C">
              <w:rPr>
                <w:lang w:val="de-DE"/>
              </w:rPr>
              <w:t>Benutzer melden sich entweder mit einer Gast-ID oder einem</w:t>
            </w:r>
            <w:r>
              <w:rPr>
                <w:lang w:val="de-DE"/>
              </w:rPr>
              <w:t xml:space="preserve"> </w:t>
            </w:r>
            <w:r w:rsidRPr="00A71C1C">
              <w:rPr>
                <w:lang w:val="de-DE"/>
              </w:rPr>
              <w:t>Benutzernamen an. Die Eingabe erfolgt über ein Eingabefeld auf der Benutzeroberfläche. Die Daten werden an den Server gesendet und auf Existenz geprüft. Bei erfolgreicher Identifikation wird der Benutzer zur Teilnahmebestätigung weitergeleitet. Wenn die ID oder der Name nicht existieren, zeigt die Anwendung eine Fehlermeldung an („Benutzer nicht gefunden“).</w:t>
            </w:r>
          </w:p>
        </w:tc>
      </w:tr>
    </w:tbl>
    <w:p w14:paraId="556DD8B2" w14:textId="22173D68" w:rsidR="000D3EA1" w:rsidRPr="000D3EA1" w:rsidRDefault="000D3EA1" w:rsidP="000D3EA1">
      <w:pPr>
        <w:rPr>
          <w:color w:val="3B4455" w:themeColor="accent1"/>
          <w:sz w:val="28"/>
          <w:lang w:val="de-DE"/>
        </w:rPr>
      </w:pPr>
    </w:p>
    <w:tbl>
      <w:tblPr>
        <w:tblW w:w="10632" w:type="dxa"/>
        <w:tblLayout w:type="fixed"/>
        <w:tblLook w:val="0600" w:firstRow="0" w:lastRow="0" w:firstColumn="0" w:lastColumn="0" w:noHBand="1" w:noVBand="1"/>
      </w:tblPr>
      <w:tblGrid>
        <w:gridCol w:w="1134"/>
        <w:gridCol w:w="2127"/>
        <w:gridCol w:w="7371"/>
      </w:tblGrid>
      <w:tr w:rsidR="00113CA4" w14:paraId="71936D3A" w14:textId="77777777" w:rsidTr="001E11CE">
        <w:trPr>
          <w:trHeight w:val="454"/>
        </w:trPr>
        <w:tc>
          <w:tcPr>
            <w:tcW w:w="1134" w:type="dxa"/>
            <w:shd w:val="clear" w:color="auto" w:fill="FFFFFF" w:themeFill="background1"/>
          </w:tcPr>
          <w:p w14:paraId="65340FAD" w14:textId="6F6F1765" w:rsidR="00113CA4" w:rsidRPr="001205A1" w:rsidRDefault="00113CA4" w:rsidP="00696551">
            <w:pPr>
              <w:pStyle w:val="Text"/>
            </w:pPr>
            <w:bookmarkStart w:id="36" w:name="_Toc187513436"/>
            <w:r w:rsidRPr="00696551">
              <w:rPr>
                <w:rStyle w:val="Heading2Char"/>
              </w:rPr>
              <w:t>ID</w:t>
            </w:r>
            <w:r>
              <w:t>.</w:t>
            </w:r>
            <w:bookmarkEnd w:id="36"/>
          </w:p>
        </w:tc>
        <w:tc>
          <w:tcPr>
            <w:tcW w:w="2127" w:type="dxa"/>
            <w:shd w:val="clear" w:color="auto" w:fill="FFFFFF" w:themeFill="background1"/>
          </w:tcPr>
          <w:p w14:paraId="194A4ED2" w14:textId="28F33DCF" w:rsidR="00113CA4" w:rsidRDefault="00113CA4" w:rsidP="009C4272">
            <w:pPr>
              <w:pStyle w:val="Heading2"/>
            </w:pPr>
            <w:bookmarkStart w:id="37" w:name="_Toc187513437"/>
            <w:r>
              <w:t>Titel</w:t>
            </w:r>
            <w:bookmarkEnd w:id="37"/>
            <w:r>
              <w:t xml:space="preserve"> </w:t>
            </w:r>
          </w:p>
        </w:tc>
        <w:tc>
          <w:tcPr>
            <w:tcW w:w="7371" w:type="dxa"/>
            <w:shd w:val="clear" w:color="auto" w:fill="FFFFFF" w:themeFill="background1"/>
          </w:tcPr>
          <w:p w14:paraId="52BE8223" w14:textId="77777777" w:rsidR="00113CA4" w:rsidRDefault="00113CA4" w:rsidP="009C4272">
            <w:pPr>
              <w:pStyle w:val="Heading2"/>
            </w:pPr>
            <w:bookmarkStart w:id="38" w:name="_Toc187513438"/>
            <w:r>
              <w:t>Beschreibung</w:t>
            </w:r>
            <w:bookmarkEnd w:id="38"/>
          </w:p>
        </w:tc>
      </w:tr>
      <w:tr w:rsidR="00113CA4" w:rsidRPr="00C64F15" w14:paraId="79090277" w14:textId="77777777" w:rsidTr="00A71C1C">
        <w:trPr>
          <w:trHeight w:hRule="exact" w:val="1847"/>
        </w:trPr>
        <w:tc>
          <w:tcPr>
            <w:tcW w:w="1134" w:type="dxa"/>
            <w:shd w:val="clear" w:color="auto" w:fill="FFFFFF" w:themeFill="background1"/>
          </w:tcPr>
          <w:p w14:paraId="0243BA30" w14:textId="6D926A6F" w:rsidR="00113CA4" w:rsidRDefault="00113CA4" w:rsidP="00696551">
            <w:pPr>
              <w:pStyle w:val="Text"/>
              <w:rPr>
                <w:lang w:val="de-DE"/>
              </w:rPr>
            </w:pPr>
            <w:bookmarkStart w:id="39" w:name="_Toc187513439"/>
            <w:r>
              <w:rPr>
                <w:lang w:val="de-DE"/>
              </w:rPr>
              <w:t>F2</w:t>
            </w:r>
            <w:bookmarkEnd w:id="39"/>
          </w:p>
        </w:tc>
        <w:tc>
          <w:tcPr>
            <w:tcW w:w="2127" w:type="dxa"/>
            <w:shd w:val="clear" w:color="auto" w:fill="FFFFFF" w:themeFill="background1"/>
          </w:tcPr>
          <w:p w14:paraId="7B4A8572" w14:textId="646AA5A4" w:rsidR="00113CA4" w:rsidRDefault="00E71B1F" w:rsidP="00113CA4">
            <w:pPr>
              <w:rPr>
                <w:lang w:val="de-DE"/>
              </w:rPr>
            </w:pPr>
            <w:r w:rsidRPr="00E71B1F">
              <w:rPr>
                <w:lang w:val="de-DE"/>
              </w:rPr>
              <w:t>Menüwahl</w:t>
            </w:r>
          </w:p>
        </w:tc>
        <w:tc>
          <w:tcPr>
            <w:tcW w:w="7371" w:type="dxa"/>
            <w:shd w:val="clear" w:color="auto" w:fill="FFFFFF" w:themeFill="background1"/>
          </w:tcPr>
          <w:p w14:paraId="036AF1C5" w14:textId="67A9BE86" w:rsidR="00A71C1C" w:rsidRPr="00A71C1C" w:rsidRDefault="00A71C1C" w:rsidP="00A71C1C">
            <w:pPr>
              <w:rPr>
                <w:lang w:val="de-DE"/>
              </w:rPr>
            </w:pPr>
            <w:r w:rsidRPr="00A71C1C">
              <w:rPr>
                <w:lang w:val="de-DE"/>
              </w:rPr>
              <w:t>Über die Benutzeroberfläche wählen Gäste ihre</w:t>
            </w:r>
            <w:r>
              <w:rPr>
                <w:lang w:val="de-DE"/>
              </w:rPr>
              <w:t xml:space="preserve"> </w:t>
            </w:r>
            <w:r w:rsidRPr="00A71C1C">
              <w:rPr>
                <w:lang w:val="de-DE"/>
              </w:rPr>
              <w:t xml:space="preserve">Essenspräferenzen aus mehreren Optionen (z.B. „Fleisch“, </w:t>
            </w:r>
          </w:p>
          <w:p w14:paraId="74EE6797" w14:textId="726A54B2" w:rsidR="00113CA4" w:rsidRPr="009631B2" w:rsidRDefault="00A71C1C" w:rsidP="00A71C1C">
            <w:pPr>
              <w:rPr>
                <w:lang w:val="de-DE"/>
              </w:rPr>
            </w:pPr>
            <w:r w:rsidRPr="00A71C1C">
              <w:rPr>
                <w:lang w:val="de-DE"/>
              </w:rPr>
              <w:t>„Vegetarisch“, „Vegan“) aus. Die Auswahl wird gespeichert. Die Auswahl wird lokal auf der GUI angezeigt und nach Bestätigung als JSON-Daten an den Server übertragen. Der Server speichert die Präferenz und antwortet mit einer Erfolgsmeldung oder Fehlermeldung bei Problemen.</w:t>
            </w:r>
          </w:p>
        </w:tc>
      </w:tr>
      <w:tr w:rsidR="00113CA4" w:rsidRPr="009631B2" w14:paraId="6794D670" w14:textId="77777777" w:rsidTr="00A71C1C">
        <w:trPr>
          <w:trHeight w:val="1604"/>
        </w:trPr>
        <w:tc>
          <w:tcPr>
            <w:tcW w:w="1134" w:type="dxa"/>
            <w:shd w:val="clear" w:color="auto" w:fill="FFFFFF" w:themeFill="background1"/>
          </w:tcPr>
          <w:p w14:paraId="69B07DBF" w14:textId="7173E0B8" w:rsidR="00113CA4" w:rsidRDefault="00113CA4" w:rsidP="00696551">
            <w:pPr>
              <w:pStyle w:val="Text"/>
              <w:rPr>
                <w:lang w:val="de-DE"/>
              </w:rPr>
            </w:pPr>
            <w:bookmarkStart w:id="40" w:name="_Toc187513440"/>
            <w:r>
              <w:rPr>
                <w:lang w:val="de-DE"/>
              </w:rPr>
              <w:t>F2.1</w:t>
            </w:r>
            <w:bookmarkEnd w:id="40"/>
          </w:p>
        </w:tc>
        <w:tc>
          <w:tcPr>
            <w:tcW w:w="2127" w:type="dxa"/>
            <w:shd w:val="clear" w:color="auto" w:fill="FFFFFF" w:themeFill="background1"/>
          </w:tcPr>
          <w:p w14:paraId="31445FB4" w14:textId="11F30F5D" w:rsidR="00113CA4" w:rsidRDefault="00E71B1F" w:rsidP="00113CA4">
            <w:pPr>
              <w:rPr>
                <w:lang w:val="de-DE"/>
              </w:rPr>
            </w:pPr>
            <w:r w:rsidRPr="00E71B1F">
              <w:rPr>
                <w:lang w:val="de-DE"/>
              </w:rPr>
              <w:t>Allergieangaben</w:t>
            </w:r>
          </w:p>
        </w:tc>
        <w:tc>
          <w:tcPr>
            <w:tcW w:w="7371" w:type="dxa"/>
            <w:shd w:val="clear" w:color="auto" w:fill="FFFFFF" w:themeFill="background1"/>
          </w:tcPr>
          <w:p w14:paraId="27183ACF" w14:textId="36A71ECA" w:rsidR="00113CA4" w:rsidRPr="009631B2" w:rsidRDefault="00A71C1C" w:rsidP="00A71C1C">
            <w:pPr>
              <w:rPr>
                <w:lang w:val="de-DE"/>
              </w:rPr>
            </w:pPr>
            <w:r w:rsidRPr="00A71C1C">
              <w:rPr>
                <w:lang w:val="de-DE"/>
              </w:rPr>
              <w:t>Die Benutzeroberfläche enthält ein Eingabefeld, in dem Gäste ihre Allergien und Unverträglichkeiten in Freitext eingeben können. Beispiele sind „Laktoseintoleranz“, „Nussallergie“ oder „Glutenfrei“. Vor der Speicherung prüft der Server die Eingabe auf eine gültige Textlänge (maximal 250 Zeichen). Diese Daten werden serverseitig gespeichert.</w:t>
            </w:r>
          </w:p>
        </w:tc>
      </w:tr>
      <w:tr w:rsidR="00113CA4" w:rsidRPr="009631B2" w14:paraId="031D75DF" w14:textId="77777777" w:rsidTr="00CB0089">
        <w:trPr>
          <w:trHeight w:val="2349"/>
        </w:trPr>
        <w:tc>
          <w:tcPr>
            <w:tcW w:w="1134" w:type="dxa"/>
            <w:shd w:val="clear" w:color="auto" w:fill="FFFFFF" w:themeFill="background1"/>
          </w:tcPr>
          <w:p w14:paraId="53F36C37" w14:textId="2DF44D22" w:rsidR="00113CA4" w:rsidRDefault="00113CA4" w:rsidP="00696551">
            <w:pPr>
              <w:pStyle w:val="Text"/>
              <w:rPr>
                <w:lang w:val="de-DE"/>
              </w:rPr>
            </w:pPr>
            <w:bookmarkStart w:id="41" w:name="_Toc187513441"/>
            <w:r>
              <w:rPr>
                <w:lang w:val="de-DE"/>
              </w:rPr>
              <w:t>F2.2</w:t>
            </w:r>
            <w:bookmarkEnd w:id="41"/>
          </w:p>
        </w:tc>
        <w:tc>
          <w:tcPr>
            <w:tcW w:w="2127" w:type="dxa"/>
            <w:shd w:val="clear" w:color="auto" w:fill="FFFFFF" w:themeFill="background1"/>
          </w:tcPr>
          <w:p w14:paraId="3C8B588A" w14:textId="698076B9" w:rsidR="00113CA4" w:rsidRDefault="00E71B1F" w:rsidP="00113CA4">
            <w:pPr>
              <w:rPr>
                <w:lang w:val="de-DE"/>
              </w:rPr>
            </w:pPr>
            <w:r w:rsidRPr="00E71B1F">
              <w:rPr>
                <w:lang w:val="de-DE"/>
              </w:rPr>
              <w:t>Datenvalidierung</w:t>
            </w:r>
          </w:p>
        </w:tc>
        <w:tc>
          <w:tcPr>
            <w:tcW w:w="7371" w:type="dxa"/>
            <w:shd w:val="clear" w:color="auto" w:fill="FFFFFF" w:themeFill="background1"/>
          </w:tcPr>
          <w:p w14:paraId="422DD305" w14:textId="2C49D682" w:rsidR="00A71C1C" w:rsidRPr="00A71C1C" w:rsidRDefault="00A71C1C" w:rsidP="00A71C1C">
            <w:pPr>
              <w:rPr>
                <w:lang w:val="de-DE"/>
              </w:rPr>
            </w:pPr>
            <w:r w:rsidRPr="00A71C1C">
              <w:rPr>
                <w:lang w:val="de-DE"/>
              </w:rPr>
              <w:t>Alle Benutzereingaben (Teilnahmebestätigung, Menüwahl, Allergieangaben) werden serverseitig validiert. Die Prüfung umfasst:</w:t>
            </w:r>
          </w:p>
          <w:p w14:paraId="730536C3" w14:textId="77777777" w:rsidR="00A71C1C" w:rsidRPr="00A71C1C" w:rsidRDefault="00A71C1C" w:rsidP="00A71C1C">
            <w:pPr>
              <w:rPr>
                <w:lang w:val="de-DE"/>
              </w:rPr>
            </w:pPr>
            <w:r w:rsidRPr="00A71C1C">
              <w:rPr>
                <w:lang w:val="de-DE"/>
              </w:rPr>
              <w:t xml:space="preserve">- </w:t>
            </w:r>
            <w:r w:rsidRPr="00A71C1C">
              <w:rPr>
                <w:b/>
                <w:bCs/>
                <w:lang w:val="de-DE"/>
              </w:rPr>
              <w:t>Vollständigkeit</w:t>
            </w:r>
            <w:r w:rsidRPr="00A71C1C">
              <w:rPr>
                <w:lang w:val="de-DE"/>
              </w:rPr>
              <w:t xml:space="preserve">: Alle notwendigen Felder sind ausgefüllt. </w:t>
            </w:r>
          </w:p>
          <w:p w14:paraId="2A12CFC7" w14:textId="77777777" w:rsidR="00A71C1C" w:rsidRPr="00A71C1C" w:rsidRDefault="00A71C1C" w:rsidP="00A71C1C">
            <w:pPr>
              <w:rPr>
                <w:lang w:val="de-DE"/>
              </w:rPr>
            </w:pPr>
            <w:r w:rsidRPr="00A71C1C">
              <w:rPr>
                <w:lang w:val="de-DE"/>
              </w:rPr>
              <w:t xml:space="preserve">- </w:t>
            </w:r>
            <w:r w:rsidRPr="00A71C1C">
              <w:rPr>
                <w:b/>
                <w:bCs/>
                <w:lang w:val="de-DE"/>
              </w:rPr>
              <w:t>Formatprüfung</w:t>
            </w:r>
            <w:r w:rsidRPr="00A71C1C">
              <w:rPr>
                <w:lang w:val="de-DE"/>
              </w:rPr>
              <w:t xml:space="preserve">: JSON-Daten entsprechen der </w:t>
            </w:r>
          </w:p>
          <w:p w14:paraId="673AB908" w14:textId="77777777" w:rsidR="00A71C1C" w:rsidRDefault="00A71C1C" w:rsidP="00A71C1C">
            <w:pPr>
              <w:rPr>
                <w:lang w:val="de-DE"/>
              </w:rPr>
            </w:pPr>
            <w:r>
              <w:rPr>
                <w:lang w:val="de-DE"/>
              </w:rPr>
              <w:t xml:space="preserve">  </w:t>
            </w:r>
            <w:r w:rsidRPr="00A71C1C">
              <w:rPr>
                <w:lang w:val="de-DE"/>
              </w:rPr>
              <w:t xml:space="preserve">vorgegebenen Struktur (z.B. Strings für Texteingaben, keine </w:t>
            </w:r>
            <w:r>
              <w:rPr>
                <w:lang w:val="de-DE"/>
              </w:rPr>
              <w:t xml:space="preserve">   </w:t>
            </w:r>
          </w:p>
          <w:p w14:paraId="26EF23DC" w14:textId="77CF7F1C" w:rsidR="00A71C1C" w:rsidRPr="00A71C1C" w:rsidRDefault="00A71C1C" w:rsidP="00A71C1C">
            <w:pPr>
              <w:rPr>
                <w:lang w:val="de-DE"/>
              </w:rPr>
            </w:pPr>
            <w:r>
              <w:rPr>
                <w:lang w:val="de-DE"/>
              </w:rPr>
              <w:t xml:space="preserve">  </w:t>
            </w:r>
            <w:r w:rsidRPr="00A71C1C">
              <w:rPr>
                <w:lang w:val="de-DE"/>
              </w:rPr>
              <w:t xml:space="preserve">Sonderzeichen in der Gast-ID). </w:t>
            </w:r>
          </w:p>
          <w:p w14:paraId="129837A8" w14:textId="77777777" w:rsidR="00A71C1C" w:rsidRDefault="00A71C1C" w:rsidP="00A71C1C">
            <w:pPr>
              <w:rPr>
                <w:lang w:val="de-DE"/>
              </w:rPr>
            </w:pPr>
            <w:r w:rsidRPr="00A71C1C">
              <w:rPr>
                <w:lang w:val="de-DE"/>
              </w:rPr>
              <w:t xml:space="preserve">- </w:t>
            </w:r>
            <w:r w:rsidRPr="00A71C1C">
              <w:rPr>
                <w:b/>
                <w:bCs/>
                <w:lang w:val="de-DE"/>
              </w:rPr>
              <w:t>Datenintegrität</w:t>
            </w:r>
            <w:r w:rsidRPr="00A71C1C">
              <w:rPr>
                <w:lang w:val="de-DE"/>
              </w:rPr>
              <w:t xml:space="preserve">: Eingaben müssen plausibel sein (z.B. kein leeres </w:t>
            </w:r>
          </w:p>
          <w:p w14:paraId="48D088D0" w14:textId="0624C38E" w:rsidR="00113CA4" w:rsidRPr="009631B2" w:rsidRDefault="00A71C1C" w:rsidP="00A71C1C">
            <w:pPr>
              <w:rPr>
                <w:lang w:val="de-DE"/>
              </w:rPr>
            </w:pPr>
            <w:r>
              <w:rPr>
                <w:lang w:val="de-DE"/>
              </w:rPr>
              <w:t xml:space="preserve">  </w:t>
            </w:r>
            <w:r w:rsidRPr="00A71C1C">
              <w:rPr>
                <w:lang w:val="de-DE"/>
              </w:rPr>
              <w:t>Menüfeld).</w:t>
            </w:r>
          </w:p>
        </w:tc>
      </w:tr>
      <w:tr w:rsidR="0064124D" w:rsidRPr="00C64F15" w14:paraId="0B26FAC5" w14:textId="77777777" w:rsidTr="00CB0089">
        <w:trPr>
          <w:trHeight w:val="1261"/>
        </w:trPr>
        <w:tc>
          <w:tcPr>
            <w:tcW w:w="1134" w:type="dxa"/>
            <w:shd w:val="clear" w:color="auto" w:fill="FFFFFF" w:themeFill="background1"/>
          </w:tcPr>
          <w:p w14:paraId="0913B9E4" w14:textId="41CA3016" w:rsidR="0064124D" w:rsidRDefault="0064124D" w:rsidP="00696551">
            <w:pPr>
              <w:pStyle w:val="Text"/>
              <w:rPr>
                <w:lang w:val="de-DE"/>
              </w:rPr>
            </w:pPr>
            <w:bookmarkStart w:id="42" w:name="_Toc187513442"/>
            <w:r>
              <w:rPr>
                <w:lang w:val="de-DE"/>
              </w:rPr>
              <w:t>F3</w:t>
            </w:r>
            <w:bookmarkEnd w:id="42"/>
          </w:p>
        </w:tc>
        <w:tc>
          <w:tcPr>
            <w:tcW w:w="2127" w:type="dxa"/>
            <w:shd w:val="clear" w:color="auto" w:fill="FFFFFF" w:themeFill="background1"/>
          </w:tcPr>
          <w:p w14:paraId="54CF255C" w14:textId="7EFDA2C8" w:rsidR="0064124D" w:rsidRPr="00E71B1F" w:rsidRDefault="0064124D" w:rsidP="00113CA4">
            <w:pPr>
              <w:rPr>
                <w:lang w:val="de-DE"/>
              </w:rPr>
            </w:pPr>
            <w:r>
              <w:rPr>
                <w:lang w:val="de-DE"/>
              </w:rPr>
              <w:t>Technische Funktionalität</w:t>
            </w:r>
          </w:p>
        </w:tc>
        <w:tc>
          <w:tcPr>
            <w:tcW w:w="7371" w:type="dxa"/>
            <w:shd w:val="clear" w:color="auto" w:fill="FFFFFF" w:themeFill="background1"/>
          </w:tcPr>
          <w:p w14:paraId="29D929D8" w14:textId="56C232B8" w:rsidR="0064124D" w:rsidRPr="00A71C1C" w:rsidRDefault="0064124D" w:rsidP="0064124D">
            <w:pPr>
              <w:rPr>
                <w:lang w:val="de-DE"/>
              </w:rPr>
            </w:pPr>
            <w:r w:rsidRPr="0064124D">
              <w:rPr>
                <w:lang w:val="de-DE"/>
              </w:rPr>
              <w:t>Die Anwendung stellt sicher, dass eine reibungslose Kommunikation zwischen Client und Server ermöglicht wird. Dazu gehören stabile Netzwerkaufrufe und serverseitige Verarbeitung. Der Client stellt HTTP-Anfragen und verarbeitet die Serverantworten zuverlässig</w:t>
            </w:r>
            <w:r>
              <w:rPr>
                <w:lang w:val="de-DE"/>
              </w:rPr>
              <w:t>.</w:t>
            </w:r>
          </w:p>
        </w:tc>
      </w:tr>
      <w:tr w:rsidR="0064124D" w:rsidRPr="00C64F15" w14:paraId="34EC6AB4" w14:textId="77777777" w:rsidTr="00CB0089">
        <w:trPr>
          <w:trHeight w:val="1280"/>
        </w:trPr>
        <w:tc>
          <w:tcPr>
            <w:tcW w:w="1134" w:type="dxa"/>
            <w:shd w:val="clear" w:color="auto" w:fill="FFFFFF" w:themeFill="background1"/>
          </w:tcPr>
          <w:p w14:paraId="0ED47EF0" w14:textId="30771B96" w:rsidR="0064124D" w:rsidRDefault="0064124D" w:rsidP="00696551">
            <w:pPr>
              <w:pStyle w:val="Text"/>
              <w:rPr>
                <w:lang w:val="de-DE"/>
              </w:rPr>
            </w:pPr>
            <w:bookmarkStart w:id="43" w:name="_Toc187513443"/>
            <w:r>
              <w:rPr>
                <w:lang w:val="de-DE"/>
              </w:rPr>
              <w:t>F3.1</w:t>
            </w:r>
            <w:bookmarkEnd w:id="43"/>
          </w:p>
        </w:tc>
        <w:tc>
          <w:tcPr>
            <w:tcW w:w="2127" w:type="dxa"/>
            <w:shd w:val="clear" w:color="auto" w:fill="FFFFFF" w:themeFill="background1"/>
          </w:tcPr>
          <w:p w14:paraId="09167F81" w14:textId="17CA09F4" w:rsidR="0064124D" w:rsidRDefault="0064124D" w:rsidP="00113CA4">
            <w:pPr>
              <w:rPr>
                <w:lang w:val="de-DE"/>
              </w:rPr>
            </w:pPr>
            <w:r>
              <w:rPr>
                <w:lang w:val="de-DE"/>
              </w:rPr>
              <w:t xml:space="preserve">Datenübertragung </w:t>
            </w:r>
          </w:p>
        </w:tc>
        <w:tc>
          <w:tcPr>
            <w:tcW w:w="7371" w:type="dxa"/>
            <w:shd w:val="clear" w:color="auto" w:fill="FFFFFF" w:themeFill="background1"/>
          </w:tcPr>
          <w:p w14:paraId="3F2621D3" w14:textId="76F6E17B" w:rsidR="0064124D" w:rsidRPr="0064124D" w:rsidRDefault="0064124D" w:rsidP="0064124D">
            <w:pPr>
              <w:rPr>
                <w:lang w:val="de-DE"/>
              </w:rPr>
            </w:pPr>
            <w:r w:rsidRPr="0064124D">
              <w:rPr>
                <w:lang w:val="de-DE"/>
              </w:rPr>
              <w:t xml:space="preserve">Der Client überträgt die JSON-Daten an den Server über einen localhost-Endpunkt. Die Anwendung nutzt </w:t>
            </w:r>
            <w:r>
              <w:rPr>
                <w:lang w:val="de-DE"/>
              </w:rPr>
              <w:t>http</w:t>
            </w:r>
            <w:r>
              <w:rPr>
                <w:rFonts w:ascii="Gill Sans MT" w:hAnsi="Gill Sans MT" w:cs="Gill Sans MT"/>
                <w:lang w:val="de-DE"/>
              </w:rPr>
              <w:t>-</w:t>
            </w:r>
            <w:r w:rsidRPr="0064124D">
              <w:rPr>
                <w:lang w:val="de-DE"/>
              </w:rPr>
              <w:t>Protokolle f</w:t>
            </w:r>
            <w:r w:rsidRPr="0064124D">
              <w:rPr>
                <w:rFonts w:ascii="Gill Sans MT" w:hAnsi="Gill Sans MT" w:cs="Gill Sans MT"/>
                <w:lang w:val="de-DE"/>
              </w:rPr>
              <w:t>ü</w:t>
            </w:r>
            <w:r w:rsidRPr="0064124D">
              <w:rPr>
                <w:lang w:val="de-DE"/>
              </w:rPr>
              <w:t>r die</w:t>
            </w:r>
            <w:r>
              <w:rPr>
                <w:lang w:val="de-DE"/>
              </w:rPr>
              <w:t xml:space="preserve"> </w:t>
            </w:r>
            <w:r w:rsidRPr="0064124D">
              <w:rPr>
                <w:rFonts w:ascii="Gill Sans MT" w:hAnsi="Gill Sans MT" w:cs="Gill Sans MT"/>
                <w:lang w:val="de-DE"/>
              </w:rPr>
              <w:t>Ü</w:t>
            </w:r>
            <w:r w:rsidRPr="0064124D">
              <w:rPr>
                <w:lang w:val="de-DE"/>
              </w:rPr>
              <w:t xml:space="preserve">bertragung. Die Serverantwort wird von </w:t>
            </w:r>
            <w:r>
              <w:rPr>
                <w:lang w:val="de-DE"/>
              </w:rPr>
              <w:t>d</w:t>
            </w:r>
            <w:r w:rsidRPr="0064124D">
              <w:rPr>
                <w:lang w:val="de-DE"/>
              </w:rPr>
              <w:t>er Anwendung interpretiert und dem Benutzer angezeigt.</w:t>
            </w:r>
          </w:p>
        </w:tc>
      </w:tr>
      <w:tr w:rsidR="0064124D" w:rsidRPr="00C64F15" w14:paraId="73AF5A1D" w14:textId="77777777" w:rsidTr="00A71C1C">
        <w:trPr>
          <w:trHeight w:val="853"/>
        </w:trPr>
        <w:tc>
          <w:tcPr>
            <w:tcW w:w="1134" w:type="dxa"/>
            <w:shd w:val="clear" w:color="auto" w:fill="FFFFFF" w:themeFill="background1"/>
          </w:tcPr>
          <w:p w14:paraId="06840CCF" w14:textId="42B30172" w:rsidR="0064124D" w:rsidRDefault="0064124D" w:rsidP="00696551">
            <w:pPr>
              <w:pStyle w:val="Text"/>
              <w:rPr>
                <w:lang w:val="de-DE"/>
              </w:rPr>
            </w:pPr>
            <w:bookmarkStart w:id="44" w:name="_Toc187513444"/>
            <w:r>
              <w:rPr>
                <w:lang w:val="de-DE"/>
              </w:rPr>
              <w:t>F3.2</w:t>
            </w:r>
            <w:bookmarkEnd w:id="44"/>
          </w:p>
        </w:tc>
        <w:tc>
          <w:tcPr>
            <w:tcW w:w="2127" w:type="dxa"/>
            <w:shd w:val="clear" w:color="auto" w:fill="FFFFFF" w:themeFill="background1"/>
          </w:tcPr>
          <w:p w14:paraId="12EC1C9F" w14:textId="0BD9D398" w:rsidR="0064124D" w:rsidRDefault="0064124D" w:rsidP="00113CA4">
            <w:pPr>
              <w:rPr>
                <w:lang w:val="de-DE"/>
              </w:rPr>
            </w:pPr>
            <w:r>
              <w:rPr>
                <w:lang w:val="de-DE"/>
              </w:rPr>
              <w:t>Statusmeldungen</w:t>
            </w:r>
          </w:p>
        </w:tc>
        <w:tc>
          <w:tcPr>
            <w:tcW w:w="7371" w:type="dxa"/>
            <w:shd w:val="clear" w:color="auto" w:fill="FFFFFF" w:themeFill="background1"/>
          </w:tcPr>
          <w:p w14:paraId="58744423" w14:textId="2878249F" w:rsidR="0064124D" w:rsidRPr="0064124D" w:rsidRDefault="0064124D" w:rsidP="0064124D">
            <w:pPr>
              <w:rPr>
                <w:lang w:val="de-DE"/>
              </w:rPr>
            </w:pPr>
            <w:r w:rsidRPr="0064124D">
              <w:rPr>
                <w:lang w:val="de-DE"/>
              </w:rPr>
              <w:t xml:space="preserve">Die Anwendung informiert Benutzer in Echtzeit über den Status ihrer Aktionen: </w:t>
            </w:r>
          </w:p>
          <w:p w14:paraId="43641CB6" w14:textId="77777777" w:rsidR="0064124D" w:rsidRDefault="0064124D" w:rsidP="0064124D">
            <w:pPr>
              <w:rPr>
                <w:lang w:val="de-DE"/>
              </w:rPr>
            </w:pPr>
            <w:r w:rsidRPr="0064124D">
              <w:rPr>
                <w:lang w:val="de-DE"/>
              </w:rPr>
              <w:t xml:space="preserve">- </w:t>
            </w:r>
            <w:r w:rsidRPr="00CB0089">
              <w:rPr>
                <w:b/>
                <w:bCs/>
                <w:lang w:val="de-DE"/>
              </w:rPr>
              <w:t>Erfolgsmeldungen</w:t>
            </w:r>
            <w:r w:rsidRPr="0064124D">
              <w:rPr>
                <w:lang w:val="de-DE"/>
              </w:rPr>
              <w:t xml:space="preserve">: „Ihre Teilnahme wurde bestätigt“ oder „Ihre </w:t>
            </w:r>
          </w:p>
          <w:p w14:paraId="273224B5" w14:textId="22F84F70" w:rsidR="0064124D" w:rsidRPr="0064124D" w:rsidRDefault="0064124D" w:rsidP="0064124D">
            <w:pPr>
              <w:rPr>
                <w:lang w:val="de-DE"/>
              </w:rPr>
            </w:pPr>
            <w:r>
              <w:rPr>
                <w:lang w:val="de-DE"/>
              </w:rPr>
              <w:t xml:space="preserve">  </w:t>
            </w:r>
            <w:r w:rsidRPr="0064124D">
              <w:rPr>
                <w:lang w:val="de-DE"/>
              </w:rPr>
              <w:t xml:space="preserve">Menüwahl wurde gespeichert“. </w:t>
            </w:r>
          </w:p>
          <w:p w14:paraId="633D28A4" w14:textId="77777777" w:rsidR="0064124D" w:rsidRDefault="0064124D" w:rsidP="0064124D">
            <w:pPr>
              <w:rPr>
                <w:lang w:val="de-DE"/>
              </w:rPr>
            </w:pPr>
            <w:r w:rsidRPr="0064124D">
              <w:rPr>
                <w:lang w:val="de-DE"/>
              </w:rPr>
              <w:t xml:space="preserve">- </w:t>
            </w:r>
            <w:r w:rsidRPr="00CB0089">
              <w:rPr>
                <w:b/>
                <w:bCs/>
                <w:lang w:val="de-DE"/>
              </w:rPr>
              <w:t>Fehlermeldungen</w:t>
            </w:r>
            <w:r w:rsidRPr="0064124D">
              <w:rPr>
                <w:lang w:val="de-DE"/>
              </w:rPr>
              <w:t xml:space="preserve">: „Datenübertragung fehlgeschlagen“, „Server nicht </w:t>
            </w:r>
          </w:p>
          <w:p w14:paraId="18AF40D5" w14:textId="77777777" w:rsidR="0064124D" w:rsidRDefault="0064124D" w:rsidP="0064124D">
            <w:pPr>
              <w:rPr>
                <w:lang w:val="de-DE"/>
              </w:rPr>
            </w:pPr>
            <w:r>
              <w:rPr>
                <w:lang w:val="de-DE"/>
              </w:rPr>
              <w:t xml:space="preserve">  </w:t>
            </w:r>
            <w:r w:rsidRPr="0064124D">
              <w:rPr>
                <w:lang w:val="de-DE"/>
              </w:rPr>
              <w:t xml:space="preserve">erreichbar“ oder „Ungültige Eingaben“. Die Meldungen erscheinen als </w:t>
            </w:r>
          </w:p>
          <w:p w14:paraId="0712B4D1" w14:textId="1FF20F3D" w:rsidR="0064124D" w:rsidRPr="0064124D" w:rsidRDefault="0064124D" w:rsidP="0064124D">
            <w:pPr>
              <w:rPr>
                <w:lang w:val="de-DE"/>
              </w:rPr>
            </w:pPr>
            <w:r>
              <w:rPr>
                <w:lang w:val="de-DE"/>
              </w:rPr>
              <w:t xml:space="preserve">  </w:t>
            </w:r>
            <w:r w:rsidRPr="0064124D">
              <w:rPr>
                <w:lang w:val="de-DE"/>
              </w:rPr>
              <w:t>Pop-up oder Text in der Benutzeroberfläche.</w:t>
            </w:r>
          </w:p>
        </w:tc>
      </w:tr>
    </w:tbl>
    <w:p w14:paraId="4181C94E" w14:textId="77777777" w:rsidR="0064124D" w:rsidRDefault="00113CA4">
      <w:pPr>
        <w:rPr>
          <w:lang w:val="de-DE"/>
        </w:rPr>
      </w:pPr>
      <w:r>
        <w:rPr>
          <w:lang w:val="de-DE"/>
        </w:rPr>
        <w:br w:type="page"/>
      </w:r>
    </w:p>
    <w:p w14:paraId="213BAAE7" w14:textId="40CAAC4F" w:rsidR="0064124D" w:rsidRDefault="00984295" w:rsidP="00580CAD">
      <w:pPr>
        <w:pStyle w:val="Heading4"/>
        <w:rPr>
          <w:lang w:val="de-DE"/>
        </w:rPr>
      </w:pPr>
      <w:r>
        <w:rPr>
          <w:lang w:val="de-DE"/>
        </w:rPr>
        <w:t xml:space="preserve">3.1.2 Aktivitäten mit Benutzerschnittstelle (UI) </w:t>
      </w:r>
    </w:p>
    <w:tbl>
      <w:tblPr>
        <w:tblW w:w="10632" w:type="dxa"/>
        <w:tblLayout w:type="fixed"/>
        <w:tblLook w:val="0600" w:firstRow="0" w:lastRow="0" w:firstColumn="0" w:lastColumn="0" w:noHBand="1" w:noVBand="1"/>
      </w:tblPr>
      <w:tblGrid>
        <w:gridCol w:w="3402"/>
        <w:gridCol w:w="7230"/>
      </w:tblGrid>
      <w:tr w:rsidR="00984295" w14:paraId="251F1077" w14:textId="77777777" w:rsidTr="00984295">
        <w:trPr>
          <w:trHeight w:val="600"/>
        </w:trPr>
        <w:tc>
          <w:tcPr>
            <w:tcW w:w="3402" w:type="dxa"/>
            <w:shd w:val="clear" w:color="auto" w:fill="FFFFFF" w:themeFill="background1"/>
          </w:tcPr>
          <w:p w14:paraId="16F2F828" w14:textId="317E333C" w:rsidR="00984295" w:rsidRDefault="00984295" w:rsidP="00583ABA">
            <w:pPr>
              <w:pStyle w:val="Heading2"/>
            </w:pPr>
            <w:bookmarkStart w:id="45" w:name="_Toc187513445"/>
            <w:r>
              <w:t>Anwendungsfall ID</w:t>
            </w:r>
            <w:bookmarkEnd w:id="45"/>
            <w:r>
              <w:t xml:space="preserve">  </w:t>
            </w:r>
          </w:p>
        </w:tc>
        <w:tc>
          <w:tcPr>
            <w:tcW w:w="7230" w:type="dxa"/>
            <w:shd w:val="clear" w:color="auto" w:fill="FFFFFF" w:themeFill="background1"/>
          </w:tcPr>
          <w:p w14:paraId="0226C9F9" w14:textId="626E5F3F" w:rsidR="00984295" w:rsidRDefault="00984295" w:rsidP="00583ABA">
            <w:pPr>
              <w:pStyle w:val="Heading2"/>
            </w:pPr>
            <w:bookmarkStart w:id="46" w:name="_Toc187513446"/>
            <w:r>
              <w:t>F1</w:t>
            </w:r>
            <w:bookmarkEnd w:id="46"/>
          </w:p>
        </w:tc>
      </w:tr>
      <w:tr w:rsidR="00984295" w:rsidRPr="009631B2" w14:paraId="41384BD6" w14:textId="77777777" w:rsidTr="00984295">
        <w:trPr>
          <w:trHeight w:hRule="exact" w:val="344"/>
        </w:trPr>
        <w:tc>
          <w:tcPr>
            <w:tcW w:w="3402" w:type="dxa"/>
            <w:shd w:val="clear" w:color="auto" w:fill="FFFFFF" w:themeFill="background1"/>
          </w:tcPr>
          <w:p w14:paraId="33C76D81" w14:textId="1569228E" w:rsidR="00984295" w:rsidRDefault="00984295" w:rsidP="00583ABA">
            <w:pPr>
              <w:rPr>
                <w:lang w:val="de-DE"/>
              </w:rPr>
            </w:pPr>
            <w:r>
              <w:rPr>
                <w:lang w:val="de-DE"/>
              </w:rPr>
              <w:t>AF-Name</w:t>
            </w:r>
          </w:p>
        </w:tc>
        <w:tc>
          <w:tcPr>
            <w:tcW w:w="7230" w:type="dxa"/>
            <w:shd w:val="clear" w:color="auto" w:fill="FFFFFF" w:themeFill="background1"/>
          </w:tcPr>
          <w:p w14:paraId="6EA814F1" w14:textId="73D347D6" w:rsidR="00984295" w:rsidRPr="009631B2" w:rsidRDefault="00984295" w:rsidP="00583ABA">
            <w:pPr>
              <w:rPr>
                <w:lang w:val="de-DE"/>
              </w:rPr>
            </w:pPr>
            <w:r>
              <w:rPr>
                <w:lang w:val="de-DE"/>
              </w:rPr>
              <w:t>Teilnahmebestätigung</w:t>
            </w:r>
          </w:p>
        </w:tc>
      </w:tr>
      <w:tr w:rsidR="00984295" w:rsidRPr="009631B2" w14:paraId="6770E7E5" w14:textId="77777777" w:rsidTr="00984295">
        <w:trPr>
          <w:trHeight w:val="420"/>
        </w:trPr>
        <w:tc>
          <w:tcPr>
            <w:tcW w:w="3402" w:type="dxa"/>
            <w:shd w:val="clear" w:color="auto" w:fill="FFFFFF" w:themeFill="background1"/>
          </w:tcPr>
          <w:p w14:paraId="27C230BA" w14:textId="30C6742C" w:rsidR="00984295" w:rsidRDefault="00984295" w:rsidP="00583ABA">
            <w:pPr>
              <w:rPr>
                <w:lang w:val="de-DE"/>
              </w:rPr>
            </w:pPr>
            <w:r w:rsidRPr="00E71B1F">
              <w:rPr>
                <w:lang w:val="de-DE"/>
              </w:rPr>
              <w:t>A</w:t>
            </w:r>
            <w:r>
              <w:rPr>
                <w:lang w:val="de-DE"/>
              </w:rPr>
              <w:t>kteur</w:t>
            </w:r>
          </w:p>
        </w:tc>
        <w:tc>
          <w:tcPr>
            <w:tcW w:w="7230" w:type="dxa"/>
            <w:shd w:val="clear" w:color="auto" w:fill="FFFFFF" w:themeFill="background1"/>
          </w:tcPr>
          <w:p w14:paraId="5FD41D32" w14:textId="721F68DF" w:rsidR="00984295" w:rsidRPr="009631B2" w:rsidRDefault="00984295" w:rsidP="00583ABA">
            <w:pPr>
              <w:rPr>
                <w:lang w:val="de-DE"/>
              </w:rPr>
            </w:pPr>
            <w:r>
              <w:rPr>
                <w:lang w:val="de-DE"/>
              </w:rPr>
              <w:t>Am System gemeldeter Gast</w:t>
            </w:r>
          </w:p>
        </w:tc>
      </w:tr>
      <w:tr w:rsidR="00984295" w:rsidRPr="00C64F15" w14:paraId="38B4E5EE" w14:textId="77777777" w:rsidTr="00984295">
        <w:trPr>
          <w:trHeight w:val="706"/>
        </w:trPr>
        <w:tc>
          <w:tcPr>
            <w:tcW w:w="3402" w:type="dxa"/>
            <w:shd w:val="clear" w:color="auto" w:fill="FFFFFF" w:themeFill="background1"/>
          </w:tcPr>
          <w:p w14:paraId="717D2922" w14:textId="53CEE5D4" w:rsidR="00984295" w:rsidRDefault="00984295" w:rsidP="00583ABA">
            <w:pPr>
              <w:rPr>
                <w:lang w:val="de-DE"/>
              </w:rPr>
            </w:pPr>
            <w:r>
              <w:rPr>
                <w:lang w:val="de-DE"/>
              </w:rPr>
              <w:t>Vorbereitung</w:t>
            </w:r>
          </w:p>
        </w:tc>
        <w:tc>
          <w:tcPr>
            <w:tcW w:w="7230" w:type="dxa"/>
            <w:shd w:val="clear" w:color="auto" w:fill="FFFFFF" w:themeFill="background1"/>
          </w:tcPr>
          <w:p w14:paraId="1C02F670" w14:textId="3487A530" w:rsidR="00984295" w:rsidRPr="009631B2" w:rsidRDefault="00984295" w:rsidP="00984295">
            <w:pPr>
              <w:rPr>
                <w:lang w:val="de-DE"/>
              </w:rPr>
            </w:pPr>
            <w:r w:rsidRPr="00984295">
              <w:rPr>
                <w:lang w:val="de-DE"/>
              </w:rPr>
              <w:t>Gast ist angemeldet, Serververbindung ist aktiv und JSON-Schnittstelle bereit</w:t>
            </w:r>
          </w:p>
        </w:tc>
      </w:tr>
      <w:tr w:rsidR="00984295" w:rsidRPr="00C64F15" w14:paraId="0A917E42" w14:textId="77777777" w:rsidTr="00984295">
        <w:trPr>
          <w:trHeight w:val="657"/>
        </w:trPr>
        <w:tc>
          <w:tcPr>
            <w:tcW w:w="3402" w:type="dxa"/>
            <w:shd w:val="clear" w:color="auto" w:fill="FFFFFF" w:themeFill="background1"/>
          </w:tcPr>
          <w:p w14:paraId="0EE59AA1" w14:textId="3241B8EE" w:rsidR="00984295" w:rsidRPr="00E71B1F" w:rsidRDefault="00984295" w:rsidP="00583ABA">
            <w:pPr>
              <w:rPr>
                <w:lang w:val="de-DE"/>
              </w:rPr>
            </w:pPr>
            <w:r>
              <w:rPr>
                <w:lang w:val="de-DE"/>
              </w:rPr>
              <w:t>Auslösendes Ereignis</w:t>
            </w:r>
          </w:p>
        </w:tc>
        <w:tc>
          <w:tcPr>
            <w:tcW w:w="7230" w:type="dxa"/>
            <w:shd w:val="clear" w:color="auto" w:fill="FFFFFF" w:themeFill="background1"/>
          </w:tcPr>
          <w:p w14:paraId="1969CAB0" w14:textId="65BCE955" w:rsidR="00984295" w:rsidRPr="00A71C1C" w:rsidRDefault="00984295" w:rsidP="00583ABA">
            <w:pPr>
              <w:rPr>
                <w:lang w:val="de-DE"/>
              </w:rPr>
            </w:pPr>
            <w:r w:rsidRPr="00984295">
              <w:rPr>
                <w:lang w:val="de-DE"/>
              </w:rPr>
              <w:t>Gast klickt auf Button „Teilnahme bestätigen“ in der Benutzeroberfläche</w:t>
            </w:r>
          </w:p>
        </w:tc>
      </w:tr>
      <w:tr w:rsidR="00984295" w:rsidRPr="00C64F15" w14:paraId="724A4E98" w14:textId="77777777" w:rsidTr="00984295">
        <w:trPr>
          <w:trHeight w:val="712"/>
        </w:trPr>
        <w:tc>
          <w:tcPr>
            <w:tcW w:w="3402" w:type="dxa"/>
            <w:shd w:val="clear" w:color="auto" w:fill="FFFFFF" w:themeFill="background1"/>
          </w:tcPr>
          <w:p w14:paraId="0AA565EC" w14:textId="641DF694" w:rsidR="00984295" w:rsidRDefault="00984295" w:rsidP="00583ABA">
            <w:pPr>
              <w:rPr>
                <w:lang w:val="de-DE"/>
              </w:rPr>
            </w:pPr>
            <w:r>
              <w:rPr>
                <w:lang w:val="de-DE"/>
              </w:rPr>
              <w:t>Nachbedingung Erfolg</w:t>
            </w:r>
          </w:p>
        </w:tc>
        <w:tc>
          <w:tcPr>
            <w:tcW w:w="7230" w:type="dxa"/>
            <w:shd w:val="clear" w:color="auto" w:fill="FFFFFF" w:themeFill="background1"/>
          </w:tcPr>
          <w:p w14:paraId="0643CE34" w14:textId="3F0B5300" w:rsidR="00984295" w:rsidRPr="0064124D" w:rsidRDefault="00984295" w:rsidP="00984295">
            <w:pPr>
              <w:rPr>
                <w:lang w:val="de-DE"/>
              </w:rPr>
            </w:pPr>
            <w:r w:rsidRPr="00984295">
              <w:rPr>
                <w:lang w:val="de-DE"/>
              </w:rPr>
              <w:t>Teilnahme wird erfolgreich bestätigt, Bestätigungsmeldung erscheint und Daten werden auf Server gespeichert</w:t>
            </w:r>
          </w:p>
        </w:tc>
      </w:tr>
      <w:tr w:rsidR="00984295" w:rsidRPr="00C64F15" w14:paraId="63CAC543" w14:textId="77777777" w:rsidTr="00984295">
        <w:trPr>
          <w:trHeight w:val="424"/>
        </w:trPr>
        <w:tc>
          <w:tcPr>
            <w:tcW w:w="3402" w:type="dxa"/>
            <w:shd w:val="clear" w:color="auto" w:fill="FFFFFF" w:themeFill="background1"/>
          </w:tcPr>
          <w:p w14:paraId="27B615C8" w14:textId="4347F04B" w:rsidR="00984295" w:rsidRDefault="00984295" w:rsidP="00583ABA">
            <w:pPr>
              <w:rPr>
                <w:lang w:val="de-DE"/>
              </w:rPr>
            </w:pPr>
            <w:r>
              <w:rPr>
                <w:lang w:val="de-DE"/>
              </w:rPr>
              <w:t>Nachbedingung Fehlschlag</w:t>
            </w:r>
          </w:p>
        </w:tc>
        <w:tc>
          <w:tcPr>
            <w:tcW w:w="7230" w:type="dxa"/>
            <w:shd w:val="clear" w:color="auto" w:fill="FFFFFF" w:themeFill="background1"/>
          </w:tcPr>
          <w:p w14:paraId="1BC15AF2" w14:textId="703B3E31" w:rsidR="00984295" w:rsidRPr="0064124D" w:rsidRDefault="00984295" w:rsidP="00583ABA">
            <w:pPr>
              <w:rPr>
                <w:lang w:val="de-DE"/>
              </w:rPr>
            </w:pPr>
            <w:r w:rsidRPr="00984295">
              <w:rPr>
                <w:lang w:val="de-DE"/>
              </w:rPr>
              <w:t>Teilnahme konnte nicht bestätigt werden und Fehlermeldung erscheint</w:t>
            </w:r>
          </w:p>
        </w:tc>
      </w:tr>
      <w:tr w:rsidR="00984295" w:rsidRPr="00C64F15" w14:paraId="3AF414DC" w14:textId="77777777" w:rsidTr="00984295">
        <w:trPr>
          <w:trHeight w:val="1422"/>
        </w:trPr>
        <w:tc>
          <w:tcPr>
            <w:tcW w:w="3402" w:type="dxa"/>
            <w:shd w:val="clear" w:color="auto" w:fill="FFFFFF" w:themeFill="background1"/>
          </w:tcPr>
          <w:p w14:paraId="4F3E9AB4" w14:textId="12D51A1A" w:rsidR="00984295" w:rsidRDefault="00984295" w:rsidP="00583ABA">
            <w:pPr>
              <w:rPr>
                <w:lang w:val="de-DE"/>
              </w:rPr>
            </w:pPr>
            <w:r>
              <w:rPr>
                <w:lang w:val="de-DE"/>
              </w:rPr>
              <w:t>Ablauf</w:t>
            </w:r>
          </w:p>
        </w:tc>
        <w:tc>
          <w:tcPr>
            <w:tcW w:w="7230" w:type="dxa"/>
            <w:shd w:val="clear" w:color="auto" w:fill="FFFFFF" w:themeFill="background1"/>
          </w:tcPr>
          <w:p w14:paraId="64C732A4" w14:textId="77777777" w:rsidR="00984295" w:rsidRPr="00984295" w:rsidRDefault="00984295" w:rsidP="00984295">
            <w:pPr>
              <w:rPr>
                <w:lang w:val="de-DE"/>
              </w:rPr>
            </w:pPr>
            <w:r w:rsidRPr="00984295">
              <w:rPr>
                <w:lang w:val="de-DE"/>
              </w:rPr>
              <w:t>- Gast klickt in Anwendung auf „Teilnahme bestätigen“</w:t>
            </w:r>
          </w:p>
          <w:p w14:paraId="48EEAFEB" w14:textId="77777777" w:rsidR="00984295" w:rsidRPr="00984295" w:rsidRDefault="00984295" w:rsidP="00984295">
            <w:pPr>
              <w:rPr>
                <w:lang w:val="de-DE"/>
              </w:rPr>
            </w:pPr>
            <w:r w:rsidRPr="00984295">
              <w:rPr>
                <w:lang w:val="de-DE"/>
              </w:rPr>
              <w:t>- Anwendung sendet JSON-Daten an Server</w:t>
            </w:r>
          </w:p>
          <w:p w14:paraId="07DFAB42" w14:textId="77777777" w:rsidR="00984295" w:rsidRPr="00984295" w:rsidRDefault="00984295" w:rsidP="00984295">
            <w:pPr>
              <w:rPr>
                <w:lang w:val="de-DE"/>
              </w:rPr>
            </w:pPr>
            <w:r w:rsidRPr="00984295">
              <w:rPr>
                <w:lang w:val="de-DE"/>
              </w:rPr>
              <w:t>- Server prüft Eingabe und speichert Bestätigung</w:t>
            </w:r>
          </w:p>
          <w:p w14:paraId="2FC1DACF" w14:textId="2AB9B122" w:rsidR="00984295" w:rsidRPr="0064124D" w:rsidRDefault="00984295" w:rsidP="00984295">
            <w:pPr>
              <w:rPr>
                <w:lang w:val="de-DE"/>
              </w:rPr>
            </w:pPr>
            <w:r w:rsidRPr="00984295">
              <w:rPr>
                <w:lang w:val="de-DE"/>
              </w:rPr>
              <w:t>- Bestätigungsmeldung wird ausgegeben (bei Erfolg)</w:t>
            </w:r>
          </w:p>
        </w:tc>
      </w:tr>
      <w:tr w:rsidR="00984295" w:rsidRPr="0064124D" w14:paraId="662A13E5" w14:textId="77777777" w:rsidTr="00984295">
        <w:trPr>
          <w:trHeight w:val="853"/>
        </w:trPr>
        <w:tc>
          <w:tcPr>
            <w:tcW w:w="3402" w:type="dxa"/>
            <w:shd w:val="clear" w:color="auto" w:fill="FFFFFF" w:themeFill="background1"/>
          </w:tcPr>
          <w:p w14:paraId="47F3B67F" w14:textId="1F9E61DB" w:rsidR="00984295" w:rsidRDefault="00984295" w:rsidP="00583ABA">
            <w:pPr>
              <w:rPr>
                <w:lang w:val="de-DE"/>
              </w:rPr>
            </w:pPr>
            <w:r>
              <w:rPr>
                <w:lang w:val="de-DE"/>
              </w:rPr>
              <w:t>Benutzerschnittstelle</w:t>
            </w:r>
          </w:p>
        </w:tc>
        <w:tc>
          <w:tcPr>
            <w:tcW w:w="7230" w:type="dxa"/>
            <w:shd w:val="clear" w:color="auto" w:fill="FFFFFF" w:themeFill="background1"/>
          </w:tcPr>
          <w:p w14:paraId="6BACFB1A" w14:textId="3C1750DE" w:rsidR="00984295" w:rsidRPr="0064124D" w:rsidRDefault="008138E0" w:rsidP="00583ABA">
            <w:pPr>
              <w:rPr>
                <w:lang w:val="de-DE"/>
              </w:rPr>
            </w:pPr>
            <w:r>
              <w:rPr>
                <w:noProof/>
                <w:lang w:val="de-DE"/>
              </w:rPr>
              <w:drawing>
                <wp:inline distT="0" distB="0" distL="0" distR="0" wp14:anchorId="658628DE" wp14:editId="2E8EE18C">
                  <wp:extent cx="4453890" cy="1367790"/>
                  <wp:effectExtent l="0" t="0" r="3810" b="3810"/>
                  <wp:docPr id="802311159" name="Picture 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11159" name="Picture 2" descr="A white background with black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53890" cy="1367790"/>
                          </a:xfrm>
                          <a:prstGeom prst="rect">
                            <a:avLst/>
                          </a:prstGeom>
                        </pic:spPr>
                      </pic:pic>
                    </a:graphicData>
                  </a:graphic>
                </wp:inline>
              </w:drawing>
            </w:r>
          </w:p>
        </w:tc>
      </w:tr>
    </w:tbl>
    <w:p w14:paraId="408375F3" w14:textId="77777777" w:rsidR="0064124D" w:rsidRDefault="0064124D">
      <w:pPr>
        <w:rPr>
          <w:lang w:val="de-DE"/>
        </w:rPr>
      </w:pPr>
    </w:p>
    <w:tbl>
      <w:tblPr>
        <w:tblW w:w="10632" w:type="dxa"/>
        <w:tblLayout w:type="fixed"/>
        <w:tblLook w:val="0600" w:firstRow="0" w:lastRow="0" w:firstColumn="0" w:lastColumn="0" w:noHBand="1" w:noVBand="1"/>
      </w:tblPr>
      <w:tblGrid>
        <w:gridCol w:w="3402"/>
        <w:gridCol w:w="7230"/>
      </w:tblGrid>
      <w:tr w:rsidR="00984295" w14:paraId="70B4F853" w14:textId="77777777" w:rsidTr="00583ABA">
        <w:trPr>
          <w:trHeight w:val="600"/>
        </w:trPr>
        <w:tc>
          <w:tcPr>
            <w:tcW w:w="3402" w:type="dxa"/>
            <w:shd w:val="clear" w:color="auto" w:fill="FFFFFF" w:themeFill="background1"/>
          </w:tcPr>
          <w:p w14:paraId="4A314916" w14:textId="77777777" w:rsidR="00984295" w:rsidRDefault="00984295" w:rsidP="00583ABA">
            <w:pPr>
              <w:pStyle w:val="Heading2"/>
            </w:pPr>
            <w:bookmarkStart w:id="47" w:name="_Toc187513447"/>
            <w:r>
              <w:t>Anwendungsfall ID</w:t>
            </w:r>
            <w:bookmarkEnd w:id="47"/>
            <w:r>
              <w:t xml:space="preserve">  </w:t>
            </w:r>
          </w:p>
        </w:tc>
        <w:tc>
          <w:tcPr>
            <w:tcW w:w="7230" w:type="dxa"/>
            <w:shd w:val="clear" w:color="auto" w:fill="FFFFFF" w:themeFill="background1"/>
          </w:tcPr>
          <w:p w14:paraId="5FCDAEBA" w14:textId="0D729DA7" w:rsidR="00984295" w:rsidRDefault="00984295" w:rsidP="00583ABA">
            <w:pPr>
              <w:pStyle w:val="Heading2"/>
            </w:pPr>
            <w:bookmarkStart w:id="48" w:name="_Toc187513448"/>
            <w:r>
              <w:t>F2</w:t>
            </w:r>
            <w:bookmarkEnd w:id="48"/>
          </w:p>
        </w:tc>
      </w:tr>
      <w:tr w:rsidR="00984295" w:rsidRPr="009631B2" w14:paraId="2CC718A7" w14:textId="77777777" w:rsidTr="00583ABA">
        <w:trPr>
          <w:trHeight w:hRule="exact" w:val="344"/>
        </w:trPr>
        <w:tc>
          <w:tcPr>
            <w:tcW w:w="3402" w:type="dxa"/>
            <w:shd w:val="clear" w:color="auto" w:fill="FFFFFF" w:themeFill="background1"/>
          </w:tcPr>
          <w:p w14:paraId="69A7716D" w14:textId="77777777" w:rsidR="00984295" w:rsidRDefault="00984295" w:rsidP="00583ABA">
            <w:pPr>
              <w:rPr>
                <w:lang w:val="de-DE"/>
              </w:rPr>
            </w:pPr>
            <w:r>
              <w:rPr>
                <w:lang w:val="de-DE"/>
              </w:rPr>
              <w:t>AF-Name</w:t>
            </w:r>
          </w:p>
        </w:tc>
        <w:tc>
          <w:tcPr>
            <w:tcW w:w="7230" w:type="dxa"/>
            <w:shd w:val="clear" w:color="auto" w:fill="FFFFFF" w:themeFill="background1"/>
          </w:tcPr>
          <w:p w14:paraId="57B74461" w14:textId="28B83D10" w:rsidR="00984295" w:rsidRPr="009631B2" w:rsidRDefault="00984295" w:rsidP="00583ABA">
            <w:pPr>
              <w:rPr>
                <w:lang w:val="de-DE"/>
              </w:rPr>
            </w:pPr>
            <w:r>
              <w:rPr>
                <w:lang w:val="de-DE"/>
              </w:rPr>
              <w:t>Menüwahl</w:t>
            </w:r>
          </w:p>
        </w:tc>
      </w:tr>
      <w:tr w:rsidR="00984295" w:rsidRPr="009631B2" w14:paraId="7AD6E365" w14:textId="77777777" w:rsidTr="00583ABA">
        <w:trPr>
          <w:trHeight w:val="420"/>
        </w:trPr>
        <w:tc>
          <w:tcPr>
            <w:tcW w:w="3402" w:type="dxa"/>
            <w:shd w:val="clear" w:color="auto" w:fill="FFFFFF" w:themeFill="background1"/>
          </w:tcPr>
          <w:p w14:paraId="6D098938" w14:textId="77777777" w:rsidR="00984295" w:rsidRDefault="00984295" w:rsidP="00583ABA">
            <w:pPr>
              <w:rPr>
                <w:lang w:val="de-DE"/>
              </w:rPr>
            </w:pPr>
            <w:r w:rsidRPr="00E71B1F">
              <w:rPr>
                <w:lang w:val="de-DE"/>
              </w:rPr>
              <w:t>A</w:t>
            </w:r>
            <w:r>
              <w:rPr>
                <w:lang w:val="de-DE"/>
              </w:rPr>
              <w:t>kteur</w:t>
            </w:r>
          </w:p>
        </w:tc>
        <w:tc>
          <w:tcPr>
            <w:tcW w:w="7230" w:type="dxa"/>
            <w:shd w:val="clear" w:color="auto" w:fill="FFFFFF" w:themeFill="background1"/>
          </w:tcPr>
          <w:p w14:paraId="21E21F48" w14:textId="77777777" w:rsidR="00984295" w:rsidRPr="009631B2" w:rsidRDefault="00984295" w:rsidP="00583ABA">
            <w:pPr>
              <w:rPr>
                <w:lang w:val="de-DE"/>
              </w:rPr>
            </w:pPr>
            <w:r>
              <w:rPr>
                <w:lang w:val="de-DE"/>
              </w:rPr>
              <w:t>Am System gemeldeter Gast</w:t>
            </w:r>
          </w:p>
        </w:tc>
      </w:tr>
      <w:tr w:rsidR="00984295" w:rsidRPr="00C64F15" w14:paraId="5ABAAC96" w14:textId="77777777" w:rsidTr="00583ABA">
        <w:trPr>
          <w:trHeight w:val="706"/>
        </w:trPr>
        <w:tc>
          <w:tcPr>
            <w:tcW w:w="3402" w:type="dxa"/>
            <w:shd w:val="clear" w:color="auto" w:fill="FFFFFF" w:themeFill="background1"/>
          </w:tcPr>
          <w:p w14:paraId="20DE9C85" w14:textId="77777777" w:rsidR="00984295" w:rsidRDefault="00984295" w:rsidP="00583ABA">
            <w:pPr>
              <w:rPr>
                <w:lang w:val="de-DE"/>
              </w:rPr>
            </w:pPr>
            <w:r>
              <w:rPr>
                <w:lang w:val="de-DE"/>
              </w:rPr>
              <w:t>Vorbereitung</w:t>
            </w:r>
          </w:p>
        </w:tc>
        <w:tc>
          <w:tcPr>
            <w:tcW w:w="7230" w:type="dxa"/>
            <w:shd w:val="clear" w:color="auto" w:fill="FFFFFF" w:themeFill="background1"/>
          </w:tcPr>
          <w:p w14:paraId="1727537D" w14:textId="77777777" w:rsidR="00984295" w:rsidRPr="009631B2" w:rsidRDefault="00984295" w:rsidP="00583ABA">
            <w:pPr>
              <w:rPr>
                <w:lang w:val="de-DE"/>
              </w:rPr>
            </w:pPr>
            <w:r w:rsidRPr="00984295">
              <w:rPr>
                <w:lang w:val="de-DE"/>
              </w:rPr>
              <w:t>Gast ist angemeldet, Serververbindung ist aktiv und JSON-Schnittstelle bereit</w:t>
            </w:r>
          </w:p>
        </w:tc>
      </w:tr>
      <w:tr w:rsidR="00984295" w:rsidRPr="00A71C1C" w14:paraId="76576E78" w14:textId="77777777" w:rsidTr="00401A14">
        <w:trPr>
          <w:trHeight w:val="622"/>
        </w:trPr>
        <w:tc>
          <w:tcPr>
            <w:tcW w:w="3402" w:type="dxa"/>
            <w:shd w:val="clear" w:color="auto" w:fill="FFFFFF" w:themeFill="background1"/>
          </w:tcPr>
          <w:p w14:paraId="467BEFF3" w14:textId="77777777" w:rsidR="00984295" w:rsidRPr="00E71B1F" w:rsidRDefault="00984295" w:rsidP="00583ABA">
            <w:pPr>
              <w:rPr>
                <w:lang w:val="de-DE"/>
              </w:rPr>
            </w:pPr>
            <w:r>
              <w:rPr>
                <w:lang w:val="de-DE"/>
              </w:rPr>
              <w:t>Auslösendes Ereignis</w:t>
            </w:r>
          </w:p>
        </w:tc>
        <w:tc>
          <w:tcPr>
            <w:tcW w:w="7230" w:type="dxa"/>
            <w:shd w:val="clear" w:color="auto" w:fill="FFFFFF" w:themeFill="background1"/>
          </w:tcPr>
          <w:p w14:paraId="4F9F0F11" w14:textId="77777777" w:rsidR="00984295" w:rsidRPr="00984295" w:rsidRDefault="00984295" w:rsidP="00984295">
            <w:pPr>
              <w:rPr>
                <w:lang w:val="de-DE"/>
              </w:rPr>
            </w:pPr>
            <w:r w:rsidRPr="00984295">
              <w:rPr>
                <w:lang w:val="de-DE"/>
              </w:rPr>
              <w:t xml:space="preserve">Gast wählt eine Menüoption aus und bestätigt die Eingabe durch Klick </w:t>
            </w:r>
          </w:p>
          <w:p w14:paraId="1BB127FA" w14:textId="2411F052" w:rsidR="00984295" w:rsidRPr="00401A14" w:rsidRDefault="00984295" w:rsidP="00984295">
            <w:r w:rsidRPr="00984295">
              <w:rPr>
                <w:lang w:val="de-DE"/>
              </w:rPr>
              <w:t>auf „Menüwahl speichern“</w:t>
            </w:r>
          </w:p>
        </w:tc>
      </w:tr>
      <w:tr w:rsidR="00984295" w:rsidRPr="00C64F15" w14:paraId="601A0582" w14:textId="77777777" w:rsidTr="00583ABA">
        <w:trPr>
          <w:trHeight w:val="712"/>
        </w:trPr>
        <w:tc>
          <w:tcPr>
            <w:tcW w:w="3402" w:type="dxa"/>
            <w:shd w:val="clear" w:color="auto" w:fill="FFFFFF" w:themeFill="background1"/>
          </w:tcPr>
          <w:p w14:paraId="1335EAD5" w14:textId="77777777" w:rsidR="00984295" w:rsidRDefault="00984295" w:rsidP="00583ABA">
            <w:pPr>
              <w:rPr>
                <w:lang w:val="de-DE"/>
              </w:rPr>
            </w:pPr>
            <w:r>
              <w:rPr>
                <w:lang w:val="de-DE"/>
              </w:rPr>
              <w:t>Nachbedingung Erfolg</w:t>
            </w:r>
          </w:p>
        </w:tc>
        <w:tc>
          <w:tcPr>
            <w:tcW w:w="7230" w:type="dxa"/>
            <w:shd w:val="clear" w:color="auto" w:fill="FFFFFF" w:themeFill="background1"/>
          </w:tcPr>
          <w:p w14:paraId="125849F5" w14:textId="7CFBC84C" w:rsidR="00984295" w:rsidRPr="0064124D" w:rsidRDefault="00401A14" w:rsidP="00401A14">
            <w:pPr>
              <w:rPr>
                <w:lang w:val="de-DE"/>
              </w:rPr>
            </w:pPr>
            <w:r w:rsidRPr="00401A14">
              <w:rPr>
                <w:lang w:val="de-DE"/>
              </w:rPr>
              <w:t>Menüwahl wird erfolgreich bestätigt, Bestätigungsmeldung erscheint und Daten werden auf Server gespeichert</w:t>
            </w:r>
          </w:p>
        </w:tc>
      </w:tr>
      <w:tr w:rsidR="00984295" w:rsidRPr="00C64F15" w14:paraId="69CC1C9D" w14:textId="77777777" w:rsidTr="00583ABA">
        <w:trPr>
          <w:trHeight w:val="424"/>
        </w:trPr>
        <w:tc>
          <w:tcPr>
            <w:tcW w:w="3402" w:type="dxa"/>
            <w:shd w:val="clear" w:color="auto" w:fill="FFFFFF" w:themeFill="background1"/>
          </w:tcPr>
          <w:p w14:paraId="61522D55" w14:textId="77777777" w:rsidR="00984295" w:rsidRDefault="00984295" w:rsidP="00583ABA">
            <w:pPr>
              <w:rPr>
                <w:lang w:val="de-DE"/>
              </w:rPr>
            </w:pPr>
            <w:r>
              <w:rPr>
                <w:lang w:val="de-DE"/>
              </w:rPr>
              <w:t>Nachbedingung Fehlschlag</w:t>
            </w:r>
          </w:p>
        </w:tc>
        <w:tc>
          <w:tcPr>
            <w:tcW w:w="7230" w:type="dxa"/>
            <w:shd w:val="clear" w:color="auto" w:fill="FFFFFF" w:themeFill="background1"/>
          </w:tcPr>
          <w:p w14:paraId="28A1FF4E" w14:textId="48D30FF5" w:rsidR="00984295" w:rsidRPr="0064124D" w:rsidRDefault="00401A14" w:rsidP="00583ABA">
            <w:pPr>
              <w:rPr>
                <w:lang w:val="de-DE"/>
              </w:rPr>
            </w:pPr>
            <w:r>
              <w:rPr>
                <w:lang w:val="de-DE"/>
              </w:rPr>
              <w:t>Menüwahl</w:t>
            </w:r>
            <w:r w:rsidR="00984295" w:rsidRPr="00984295">
              <w:rPr>
                <w:lang w:val="de-DE"/>
              </w:rPr>
              <w:t xml:space="preserve"> konnte nicht bestätigt werden und Fehlermeldung erscheint</w:t>
            </w:r>
          </w:p>
        </w:tc>
      </w:tr>
      <w:tr w:rsidR="00984295" w:rsidRPr="00C64F15" w14:paraId="78EF1F80" w14:textId="77777777" w:rsidTr="00583ABA">
        <w:trPr>
          <w:trHeight w:val="1422"/>
        </w:trPr>
        <w:tc>
          <w:tcPr>
            <w:tcW w:w="3402" w:type="dxa"/>
            <w:shd w:val="clear" w:color="auto" w:fill="FFFFFF" w:themeFill="background1"/>
          </w:tcPr>
          <w:p w14:paraId="5672A599" w14:textId="77777777" w:rsidR="00984295" w:rsidRDefault="00984295" w:rsidP="00583ABA">
            <w:pPr>
              <w:rPr>
                <w:lang w:val="de-DE"/>
              </w:rPr>
            </w:pPr>
            <w:r>
              <w:rPr>
                <w:lang w:val="de-DE"/>
              </w:rPr>
              <w:t>Ablauf</w:t>
            </w:r>
          </w:p>
        </w:tc>
        <w:tc>
          <w:tcPr>
            <w:tcW w:w="7230" w:type="dxa"/>
            <w:shd w:val="clear" w:color="auto" w:fill="FFFFFF" w:themeFill="background1"/>
          </w:tcPr>
          <w:p w14:paraId="50AB6193" w14:textId="77777777" w:rsidR="00401A14" w:rsidRPr="00401A14" w:rsidRDefault="00401A14" w:rsidP="00401A14">
            <w:pPr>
              <w:rPr>
                <w:lang w:val="de-DE"/>
              </w:rPr>
            </w:pPr>
            <w:r w:rsidRPr="00401A14">
              <w:rPr>
                <w:lang w:val="de-DE"/>
              </w:rPr>
              <w:t>- Gast navigiert zu Punkt „Menüwahl“ in Anwendung</w:t>
            </w:r>
          </w:p>
          <w:p w14:paraId="59CB282B" w14:textId="77777777" w:rsidR="00401A14" w:rsidRPr="00401A14" w:rsidRDefault="00401A14" w:rsidP="00401A14">
            <w:pPr>
              <w:rPr>
                <w:lang w:val="de-DE"/>
              </w:rPr>
            </w:pPr>
            <w:r w:rsidRPr="00401A14">
              <w:rPr>
                <w:lang w:val="de-DE"/>
              </w:rPr>
              <w:t>- Gast wählt eine der verfügbaren Optionen aus</w:t>
            </w:r>
          </w:p>
          <w:p w14:paraId="61D0E105" w14:textId="77777777" w:rsidR="00401A14" w:rsidRPr="00401A14" w:rsidRDefault="00401A14" w:rsidP="00401A14">
            <w:pPr>
              <w:rPr>
                <w:lang w:val="de-DE"/>
              </w:rPr>
            </w:pPr>
            <w:r w:rsidRPr="00401A14">
              <w:rPr>
                <w:lang w:val="de-DE"/>
              </w:rPr>
              <w:t>- Eingabe wird bestätigt durch Klick auf „Menüwahl speichern“</w:t>
            </w:r>
          </w:p>
          <w:p w14:paraId="25557022" w14:textId="77777777" w:rsidR="00401A14" w:rsidRPr="00401A14" w:rsidRDefault="00401A14" w:rsidP="00401A14">
            <w:pPr>
              <w:rPr>
                <w:lang w:val="de-DE"/>
              </w:rPr>
            </w:pPr>
            <w:r w:rsidRPr="00401A14">
              <w:rPr>
                <w:lang w:val="de-DE"/>
              </w:rPr>
              <w:t>- Anwendung sendet Auswahl in Form von JSON-Daten an Server</w:t>
            </w:r>
          </w:p>
          <w:p w14:paraId="59BB90BB" w14:textId="77777777" w:rsidR="00401A14" w:rsidRPr="00401A14" w:rsidRDefault="00401A14" w:rsidP="00401A14">
            <w:pPr>
              <w:rPr>
                <w:lang w:val="de-DE"/>
              </w:rPr>
            </w:pPr>
            <w:r w:rsidRPr="00401A14">
              <w:rPr>
                <w:lang w:val="de-DE"/>
              </w:rPr>
              <w:t>- Server prüft Eingabe und speichert Auswahl</w:t>
            </w:r>
          </w:p>
          <w:p w14:paraId="61DD1157" w14:textId="277BAF50" w:rsidR="00984295" w:rsidRPr="0064124D" w:rsidRDefault="00401A14" w:rsidP="00401A14">
            <w:pPr>
              <w:rPr>
                <w:lang w:val="de-DE"/>
              </w:rPr>
            </w:pPr>
            <w:r w:rsidRPr="00401A14">
              <w:rPr>
                <w:lang w:val="de-DE"/>
              </w:rPr>
              <w:t>- Bestätigungsmeldung wird ausgegeben (bei Erfolg)</w:t>
            </w:r>
          </w:p>
        </w:tc>
      </w:tr>
      <w:tr w:rsidR="00984295" w:rsidRPr="0064124D" w14:paraId="74957673" w14:textId="77777777" w:rsidTr="00583ABA">
        <w:trPr>
          <w:trHeight w:val="853"/>
        </w:trPr>
        <w:tc>
          <w:tcPr>
            <w:tcW w:w="3402" w:type="dxa"/>
            <w:shd w:val="clear" w:color="auto" w:fill="FFFFFF" w:themeFill="background1"/>
          </w:tcPr>
          <w:p w14:paraId="08987D18" w14:textId="77777777" w:rsidR="00984295" w:rsidRDefault="00984295" w:rsidP="00583ABA">
            <w:pPr>
              <w:rPr>
                <w:lang w:val="de-DE"/>
              </w:rPr>
            </w:pPr>
            <w:r>
              <w:rPr>
                <w:lang w:val="de-DE"/>
              </w:rPr>
              <w:t>Benutzerschnittstelle</w:t>
            </w:r>
          </w:p>
        </w:tc>
        <w:tc>
          <w:tcPr>
            <w:tcW w:w="7230" w:type="dxa"/>
            <w:shd w:val="clear" w:color="auto" w:fill="FFFFFF" w:themeFill="background1"/>
          </w:tcPr>
          <w:p w14:paraId="5D03C47A" w14:textId="655D9AF6" w:rsidR="00984295" w:rsidRPr="0064124D" w:rsidRDefault="008138E0" w:rsidP="00583ABA">
            <w:pPr>
              <w:rPr>
                <w:lang w:val="de-DE"/>
              </w:rPr>
            </w:pPr>
            <w:r>
              <w:rPr>
                <w:noProof/>
                <w:lang w:val="de-DE"/>
              </w:rPr>
              <w:drawing>
                <wp:inline distT="0" distB="0" distL="0" distR="0" wp14:anchorId="530EAFCD" wp14:editId="65B3674D">
                  <wp:extent cx="4453890" cy="1253490"/>
                  <wp:effectExtent l="0" t="0" r="3810" b="3810"/>
                  <wp:docPr id="111520380" name="Picture 3"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0380" name="Picture 3" descr="A white background with black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53890" cy="1253490"/>
                          </a:xfrm>
                          <a:prstGeom prst="rect">
                            <a:avLst/>
                          </a:prstGeom>
                        </pic:spPr>
                      </pic:pic>
                    </a:graphicData>
                  </a:graphic>
                </wp:inline>
              </w:drawing>
            </w:r>
          </w:p>
        </w:tc>
      </w:tr>
    </w:tbl>
    <w:p w14:paraId="23CBC8C2" w14:textId="6579D254" w:rsidR="00DA2B68" w:rsidRDefault="00DA2B68">
      <w:pPr>
        <w:rPr>
          <w:lang w:val="de-DE"/>
        </w:rPr>
      </w:pPr>
    </w:p>
    <w:p w14:paraId="3023FCE5" w14:textId="78329A49" w:rsidR="000D3EA1" w:rsidRDefault="000D3EA1" w:rsidP="000D3EA1">
      <w:pPr>
        <w:pStyle w:val="Heading4"/>
        <w:rPr>
          <w:lang w:val="de-DE"/>
        </w:rPr>
      </w:pPr>
      <w:r>
        <w:rPr>
          <w:lang w:val="de-DE"/>
        </w:rPr>
        <w:t>3.</w:t>
      </w:r>
      <w:r w:rsidR="00DA2B68">
        <w:rPr>
          <w:lang w:val="de-DE"/>
        </w:rPr>
        <w:t>1</w:t>
      </w:r>
      <w:r w:rsidR="00BB03F3">
        <w:rPr>
          <w:lang w:val="de-DE"/>
        </w:rPr>
        <w:t>.</w:t>
      </w:r>
      <w:r w:rsidR="00DA2B68">
        <w:rPr>
          <w:lang w:val="de-DE"/>
        </w:rPr>
        <w:t>3 Fachliches Klassendiagramm</w:t>
      </w:r>
    </w:p>
    <w:p w14:paraId="50C9296D" w14:textId="77777777" w:rsidR="000D3EA1" w:rsidRDefault="000D3EA1" w:rsidP="000D3EA1">
      <w:pPr>
        <w:rPr>
          <w:lang w:val="de-DE"/>
        </w:rPr>
      </w:pPr>
    </w:p>
    <w:p w14:paraId="5F075E21" w14:textId="22AC7085" w:rsidR="00DA2B68" w:rsidRDefault="000D3EA1" w:rsidP="000D3EA1">
      <w:pPr>
        <w:pStyle w:val="Heading2"/>
        <w:rPr>
          <w:lang w:val="de-DE"/>
        </w:rPr>
      </w:pPr>
      <w:r>
        <w:rPr>
          <w:noProof/>
          <w:lang w:val="de-DE"/>
        </w:rPr>
        <w:drawing>
          <wp:inline distT="0" distB="0" distL="0" distR="0" wp14:anchorId="1FD7A294" wp14:editId="167EB4C7">
            <wp:extent cx="6858000" cy="3158490"/>
            <wp:effectExtent l="0" t="0" r="0" b="3810"/>
            <wp:docPr id="303685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85426" name="Picture 303685426"/>
                    <pic:cNvPicPr/>
                  </pic:nvPicPr>
                  <pic:blipFill>
                    <a:blip r:embed="rId19">
                      <a:extLst>
                        <a:ext uri="{28A0092B-C50C-407E-A947-70E740481C1C}">
                          <a14:useLocalDpi xmlns:a14="http://schemas.microsoft.com/office/drawing/2010/main" val="0"/>
                        </a:ext>
                      </a:extLst>
                    </a:blip>
                    <a:stretch>
                      <a:fillRect/>
                    </a:stretch>
                  </pic:blipFill>
                  <pic:spPr>
                    <a:xfrm>
                      <a:off x="0" y="0"/>
                      <a:ext cx="6858000" cy="3158490"/>
                    </a:xfrm>
                    <a:prstGeom prst="rect">
                      <a:avLst/>
                    </a:prstGeom>
                  </pic:spPr>
                </pic:pic>
              </a:graphicData>
            </a:graphic>
          </wp:inline>
        </w:drawing>
      </w:r>
    </w:p>
    <w:p w14:paraId="5D756249" w14:textId="77777777" w:rsidR="0064124D" w:rsidRDefault="0064124D">
      <w:pPr>
        <w:rPr>
          <w:lang w:val="de-DE"/>
        </w:rPr>
      </w:pPr>
    </w:p>
    <w:p w14:paraId="0C0A0BC9" w14:textId="77777777" w:rsidR="000A2C8B" w:rsidRDefault="000A2C8B" w:rsidP="000A2C8B">
      <w:pPr>
        <w:pStyle w:val="Heading5"/>
        <w:rPr>
          <w:lang w:val="de-DE"/>
        </w:rPr>
      </w:pPr>
      <w:r>
        <w:rPr>
          <w:lang w:val="de-DE"/>
        </w:rPr>
        <w:t>3.2 Nichtfunktionale Anforderungen</w:t>
      </w:r>
    </w:p>
    <w:p w14:paraId="7872D5EA" w14:textId="77777777" w:rsidR="000A2C8B" w:rsidRDefault="000A2C8B" w:rsidP="000A2C8B">
      <w:pPr>
        <w:rPr>
          <w:lang w:val="de-DE"/>
        </w:rPr>
      </w:pPr>
    </w:p>
    <w:p w14:paraId="68855F2D" w14:textId="77777777" w:rsidR="000A2C8B" w:rsidRDefault="000A2C8B" w:rsidP="000A2C8B">
      <w:pPr>
        <w:pStyle w:val="Heading4"/>
        <w:rPr>
          <w:lang w:val="de-DE"/>
        </w:rPr>
      </w:pPr>
      <w:r>
        <w:rPr>
          <w:lang w:val="de-DE"/>
        </w:rPr>
        <w:t xml:space="preserve">3.2.1 Benutzerfreundlichkeit </w:t>
      </w:r>
    </w:p>
    <w:p w14:paraId="18DE6874" w14:textId="77777777" w:rsidR="001D06EA" w:rsidRDefault="001D06EA">
      <w:pPr>
        <w:rPr>
          <w:lang w:val="de-DE"/>
        </w:rPr>
      </w:pPr>
    </w:p>
    <w:p w14:paraId="2D10F4BD" w14:textId="7BFDF24E" w:rsidR="001D06EA" w:rsidRDefault="001D06EA" w:rsidP="001D06EA">
      <w:pPr>
        <w:rPr>
          <w:lang w:val="de-DE"/>
        </w:rPr>
      </w:pPr>
      <w:r w:rsidRPr="001D06EA">
        <w:rPr>
          <w:lang w:val="de-DE"/>
        </w:rPr>
        <w:t>Die Anwendung wird als intuitive Benutzeroberfläche (Java-Swing-GUI) umgesetzt. Die Oberfläche muss</w:t>
      </w:r>
      <w:r>
        <w:rPr>
          <w:lang w:val="de-DE"/>
        </w:rPr>
        <w:t xml:space="preserve"> </w:t>
      </w:r>
      <w:r w:rsidRPr="001D06EA">
        <w:rPr>
          <w:lang w:val="de-DE"/>
        </w:rPr>
        <w:t>klar strukturiert und benutzerzentriert gestaltet sein, sodass auch technisch weniger versierte Nutzer ihre</w:t>
      </w:r>
      <w:r>
        <w:rPr>
          <w:lang w:val="de-DE"/>
        </w:rPr>
        <w:t xml:space="preserve"> </w:t>
      </w:r>
      <w:r w:rsidRPr="001D06EA">
        <w:rPr>
          <w:lang w:val="de-DE"/>
        </w:rPr>
        <w:t>Teilnahme und Menüwahl problemlos bestätigen können. Die Benutzerführung erfolgt schrittweise, unterstützt durch klare Beschriftungen, Eingabehilfen und visuelles Feedback (Erfolgsmeldungen oder Fehlermeldungen). Die Anwendung reagiert schnell auf Benutzerinteraktionen, um Verzögerungen zu vermeiden.</w:t>
      </w:r>
    </w:p>
    <w:p w14:paraId="66E1B8D2" w14:textId="77777777" w:rsidR="004C3F87" w:rsidRDefault="004C3F87" w:rsidP="001D06EA">
      <w:pPr>
        <w:rPr>
          <w:lang w:val="de-DE"/>
        </w:rPr>
      </w:pPr>
    </w:p>
    <w:p w14:paraId="30054BDA" w14:textId="77777777" w:rsidR="004C3F87" w:rsidRDefault="004C3F87" w:rsidP="00AE728E">
      <w:pPr>
        <w:pStyle w:val="Heading4"/>
        <w:rPr>
          <w:lang w:val="de-DE"/>
        </w:rPr>
      </w:pPr>
      <w:r w:rsidRPr="004C3F87">
        <w:rPr>
          <w:lang w:val="de-DE"/>
        </w:rPr>
        <w:t xml:space="preserve">3.2.2 Technologie </w:t>
      </w:r>
    </w:p>
    <w:p w14:paraId="33D74094" w14:textId="77777777" w:rsidR="004C3F87" w:rsidRPr="004C3F87" w:rsidRDefault="004C3F87" w:rsidP="004C3F87">
      <w:pPr>
        <w:rPr>
          <w:lang w:val="de-DE"/>
        </w:rPr>
      </w:pPr>
    </w:p>
    <w:p w14:paraId="458261F7" w14:textId="3AC4C0A9" w:rsidR="004C3F87" w:rsidRDefault="004C3F87" w:rsidP="004C3F87">
      <w:pPr>
        <w:rPr>
          <w:lang w:val="de-DE"/>
        </w:rPr>
      </w:pPr>
      <w:r w:rsidRPr="004C3F87">
        <w:rPr>
          <w:lang w:val="de-DE"/>
        </w:rPr>
        <w:t>Der Server wird auf Basis von Spring Boot implementiert, um eine robuste, skalierbare und wartbare Architektur zu gewährleisten. Die Client-Anwendung wird in Java Swing umgesetzt, um eine einheitliche</w:t>
      </w:r>
      <w:r>
        <w:rPr>
          <w:lang w:val="de-DE"/>
        </w:rPr>
        <w:t xml:space="preserve"> </w:t>
      </w:r>
      <w:r w:rsidRPr="004C3F87">
        <w:rPr>
          <w:lang w:val="de-DE"/>
        </w:rPr>
        <w:t>plattformübergreifende Benutzeroberfläche zu realisieren. Die Kommunikation erfolgt über eine</w:t>
      </w:r>
      <w:r>
        <w:rPr>
          <w:lang w:val="de-DE"/>
        </w:rPr>
        <w:t xml:space="preserve"> </w:t>
      </w:r>
      <w:r w:rsidRPr="004C3F87">
        <w:rPr>
          <w:lang w:val="de-DE"/>
        </w:rPr>
        <w:t>JSON</w:t>
      </w:r>
      <w:r w:rsidR="00AE728E">
        <w:rPr>
          <w:rFonts w:ascii="Gill Sans MT" w:hAnsi="Gill Sans MT" w:cs="Gill Sans MT"/>
          <w:lang w:val="de-DE"/>
        </w:rPr>
        <w:t xml:space="preserve"> </w:t>
      </w:r>
      <w:r w:rsidRPr="004C3F87">
        <w:rPr>
          <w:lang w:val="de-DE"/>
        </w:rPr>
        <w:t>basierte REST-Schnittstelle, um den Datenaustausch zu standardisieren und zukunftssicher zu gestalten. Lokale Daten werden in einem leicht zugänglichen Format gespeichert, z.B. als JSON-Dateien oder in einer eingebetteten Datenbank.</w:t>
      </w:r>
    </w:p>
    <w:p w14:paraId="4B7E0631" w14:textId="6652A3DD" w:rsidR="00AE728E" w:rsidRDefault="008138E0" w:rsidP="004C3F87">
      <w:pPr>
        <w:rPr>
          <w:lang w:val="de-DE"/>
        </w:rPr>
      </w:pPr>
      <w:r>
        <w:rPr>
          <w:lang w:val="de-DE"/>
        </w:rPr>
        <w:br w:type="page"/>
      </w:r>
    </w:p>
    <w:p w14:paraId="5070D6FA" w14:textId="77777777" w:rsidR="00AE728E" w:rsidRDefault="00AE728E" w:rsidP="00AE728E">
      <w:pPr>
        <w:pStyle w:val="Heading4"/>
        <w:rPr>
          <w:lang w:val="de-DE"/>
        </w:rPr>
      </w:pPr>
      <w:r w:rsidRPr="00AE728E">
        <w:rPr>
          <w:lang w:val="de-DE"/>
        </w:rPr>
        <w:t xml:space="preserve">3.2.3 Stabilität </w:t>
      </w:r>
    </w:p>
    <w:p w14:paraId="581AD737" w14:textId="77777777" w:rsidR="00AE728E" w:rsidRPr="00AE728E" w:rsidRDefault="00AE728E" w:rsidP="00AE728E">
      <w:pPr>
        <w:rPr>
          <w:lang w:val="de-DE"/>
        </w:rPr>
      </w:pPr>
    </w:p>
    <w:p w14:paraId="7D352F9E" w14:textId="4C6555B0" w:rsidR="00AE728E" w:rsidRDefault="00AE728E" w:rsidP="000D3EA1">
      <w:pPr>
        <w:rPr>
          <w:lang w:val="de-DE"/>
        </w:rPr>
      </w:pPr>
      <w:r w:rsidRPr="00AE728E">
        <w:rPr>
          <w:lang w:val="de-DE"/>
        </w:rPr>
        <w:t xml:space="preserve">Das System muss in der Lage sein, fehlerfrei mit vollständigen sowie unvollständigen oder falschen Eingaben umzugehen. Bei Ausfällen der Serververbindung oder anderer kritischer Fehler dürfen keine unkontrollierten Abstürze auftreten. Stattdessen soll das System eine verständliche Fehlermeldung ausgeben und in einen sicheren Zustand zurückkehren. Die Client-Anwendung wird lokal stabil laufen und benötigt keine permanente Internetverbindung für Basisfunktionen. </w:t>
      </w:r>
    </w:p>
    <w:p w14:paraId="1EEF34E8" w14:textId="34C435D9" w:rsidR="000D3EA1" w:rsidRPr="00AE728E" w:rsidRDefault="000D3EA1" w:rsidP="000D3EA1">
      <w:pPr>
        <w:rPr>
          <w:lang w:val="de-DE"/>
        </w:rPr>
      </w:pPr>
    </w:p>
    <w:p w14:paraId="0B050342" w14:textId="77777777" w:rsidR="000A2C8B" w:rsidRDefault="000A2C8B" w:rsidP="000A2C8B">
      <w:pPr>
        <w:pStyle w:val="Heading4"/>
        <w:rPr>
          <w:lang w:val="de-DE"/>
        </w:rPr>
      </w:pPr>
      <w:r w:rsidRPr="00AE728E">
        <w:rPr>
          <w:lang w:val="de-DE"/>
        </w:rPr>
        <w:t xml:space="preserve">3.2.4 Fehlerbehandlung </w:t>
      </w:r>
    </w:p>
    <w:p w14:paraId="0B7752D5" w14:textId="77777777" w:rsidR="00AE728E" w:rsidRPr="00AE728E" w:rsidRDefault="00AE728E" w:rsidP="00AE728E">
      <w:pPr>
        <w:rPr>
          <w:lang w:val="de-DE"/>
        </w:rPr>
      </w:pPr>
    </w:p>
    <w:p w14:paraId="39087770" w14:textId="291FEEBC" w:rsidR="00AE728E" w:rsidRDefault="00AE728E" w:rsidP="00AE728E">
      <w:pPr>
        <w:rPr>
          <w:lang w:val="de-DE"/>
        </w:rPr>
      </w:pPr>
      <w:r w:rsidRPr="00AE728E">
        <w:rPr>
          <w:lang w:val="de-DE"/>
        </w:rPr>
        <w:t>Fehlerzustände (z. B. Verbindungsprobleme, ungültige Eingaben, Serverfehler) müssen erkannt und dem Benutzer in Form von klaren und hilfreichen Fehlermeldungen angezeigt werden. Bei fehlerhaften Eingaben wird der Benutzer aufgefordert, die Eingabe zu korrigieren. Das System soll spezifische Hinweise zur Fehlerursache liefern. Beispiel für eine Fehlermeldung: „Fehler bei der Übertragung. Bitte prüfen Sie Ihre Internetverbindung und versuchen Sie es erneut.“</w:t>
      </w:r>
    </w:p>
    <w:p w14:paraId="07C2A5E0" w14:textId="52BD79D4" w:rsidR="001D06EA" w:rsidRDefault="001D06EA">
      <w:pPr>
        <w:rPr>
          <w:lang w:val="de-DE"/>
        </w:rPr>
      </w:pPr>
    </w:p>
    <w:p w14:paraId="72DDCEE5" w14:textId="267D6CD7" w:rsidR="00AE728E" w:rsidRDefault="00AE728E" w:rsidP="00AE728E">
      <w:pPr>
        <w:pStyle w:val="Heading4"/>
        <w:rPr>
          <w:lang w:val="de-DE"/>
        </w:rPr>
      </w:pPr>
      <w:r>
        <w:rPr>
          <w:lang w:val="de-DE"/>
        </w:rPr>
        <w:t>3.2.5. Normen</w:t>
      </w:r>
    </w:p>
    <w:p w14:paraId="22DFF2D7" w14:textId="77777777" w:rsidR="00AE728E" w:rsidRDefault="00AE728E">
      <w:pPr>
        <w:rPr>
          <w:lang w:val="de-DE"/>
        </w:rPr>
      </w:pPr>
    </w:p>
    <w:tbl>
      <w:tblPr>
        <w:tblW w:w="10632" w:type="dxa"/>
        <w:tblLayout w:type="fixed"/>
        <w:tblLook w:val="0600" w:firstRow="0" w:lastRow="0" w:firstColumn="0" w:lastColumn="0" w:noHBand="1" w:noVBand="1"/>
      </w:tblPr>
      <w:tblGrid>
        <w:gridCol w:w="1701"/>
        <w:gridCol w:w="1560"/>
        <w:gridCol w:w="7371"/>
      </w:tblGrid>
      <w:tr w:rsidR="00AE728E" w:rsidRPr="00C64F15" w14:paraId="00639ACD" w14:textId="77777777" w:rsidTr="00AE728E">
        <w:trPr>
          <w:trHeight w:hRule="exact" w:val="635"/>
        </w:trPr>
        <w:tc>
          <w:tcPr>
            <w:tcW w:w="1701" w:type="dxa"/>
            <w:shd w:val="clear" w:color="auto" w:fill="FFFFFF" w:themeFill="background1"/>
          </w:tcPr>
          <w:p w14:paraId="65DF3726" w14:textId="2E62A2CE" w:rsidR="00AE728E" w:rsidRDefault="00AE728E" w:rsidP="00696551">
            <w:pPr>
              <w:pStyle w:val="Text"/>
              <w:rPr>
                <w:lang w:val="de-DE"/>
              </w:rPr>
            </w:pPr>
            <w:bookmarkStart w:id="49" w:name="_Toc187513449"/>
            <w:r>
              <w:rPr>
                <w:lang w:val="de-DE"/>
              </w:rPr>
              <w:t>NF-B1</w:t>
            </w:r>
            <w:bookmarkEnd w:id="49"/>
          </w:p>
        </w:tc>
        <w:tc>
          <w:tcPr>
            <w:tcW w:w="1560" w:type="dxa"/>
            <w:shd w:val="clear" w:color="auto" w:fill="FFFFFF" w:themeFill="background1"/>
          </w:tcPr>
          <w:p w14:paraId="3F53A66A" w14:textId="2D0198AD" w:rsidR="00AE728E" w:rsidRDefault="00AE728E" w:rsidP="00583ABA">
            <w:pPr>
              <w:rPr>
                <w:lang w:val="de-DE"/>
              </w:rPr>
            </w:pPr>
            <w:r>
              <w:rPr>
                <w:lang w:val="de-DE"/>
              </w:rPr>
              <w:t>Benutzerfre</w:t>
            </w:r>
            <w:r w:rsidR="009B09EE">
              <w:rPr>
                <w:lang w:val="de-DE"/>
              </w:rPr>
              <w:t>-un</w:t>
            </w:r>
            <w:r>
              <w:rPr>
                <w:lang w:val="de-DE"/>
              </w:rPr>
              <w:t>dlichkeit</w:t>
            </w:r>
          </w:p>
        </w:tc>
        <w:tc>
          <w:tcPr>
            <w:tcW w:w="7371" w:type="dxa"/>
            <w:shd w:val="clear" w:color="auto" w:fill="FFFFFF" w:themeFill="background1"/>
          </w:tcPr>
          <w:p w14:paraId="0B8B7712" w14:textId="637D3232" w:rsidR="00AE728E" w:rsidRPr="009631B2" w:rsidRDefault="00AE728E" w:rsidP="00AE728E">
            <w:pPr>
              <w:rPr>
                <w:lang w:val="de-DE"/>
              </w:rPr>
            </w:pPr>
            <w:r w:rsidRPr="00AE728E">
              <w:rPr>
                <w:lang w:val="de-DE"/>
              </w:rPr>
              <w:t>Die Anwendung bietet eine klare und intuitive Benutzeroberfläche mit logischer Menüführung und hilfreichem visuellem Feedback.</w:t>
            </w:r>
          </w:p>
        </w:tc>
      </w:tr>
      <w:tr w:rsidR="00AE728E" w:rsidRPr="00C64F15" w14:paraId="65F51688" w14:textId="77777777" w:rsidTr="00AE728E">
        <w:trPr>
          <w:trHeight w:val="558"/>
        </w:trPr>
        <w:tc>
          <w:tcPr>
            <w:tcW w:w="1701" w:type="dxa"/>
            <w:shd w:val="clear" w:color="auto" w:fill="FFFFFF" w:themeFill="background1"/>
          </w:tcPr>
          <w:p w14:paraId="083652DD" w14:textId="0472674C" w:rsidR="00AE728E" w:rsidRDefault="00AE728E" w:rsidP="00696551">
            <w:pPr>
              <w:pStyle w:val="Text"/>
              <w:rPr>
                <w:lang w:val="de-DE"/>
              </w:rPr>
            </w:pPr>
            <w:bookmarkStart w:id="50" w:name="_Toc187513450"/>
            <w:r>
              <w:rPr>
                <w:lang w:val="de-DE"/>
              </w:rPr>
              <w:t>NF-E1</w:t>
            </w:r>
            <w:bookmarkEnd w:id="50"/>
          </w:p>
        </w:tc>
        <w:tc>
          <w:tcPr>
            <w:tcW w:w="1560" w:type="dxa"/>
            <w:shd w:val="clear" w:color="auto" w:fill="FFFFFF" w:themeFill="background1"/>
          </w:tcPr>
          <w:p w14:paraId="27159818" w14:textId="5CBEA63A" w:rsidR="00AE728E" w:rsidRDefault="00AE728E" w:rsidP="00583ABA">
            <w:pPr>
              <w:rPr>
                <w:lang w:val="de-DE"/>
              </w:rPr>
            </w:pPr>
            <w:r>
              <w:rPr>
                <w:lang w:val="de-DE"/>
              </w:rPr>
              <w:t>Effizienz</w:t>
            </w:r>
          </w:p>
        </w:tc>
        <w:tc>
          <w:tcPr>
            <w:tcW w:w="7371" w:type="dxa"/>
            <w:shd w:val="clear" w:color="auto" w:fill="FFFFFF" w:themeFill="background1"/>
          </w:tcPr>
          <w:p w14:paraId="02788E3B" w14:textId="2A40CA99" w:rsidR="00AE728E" w:rsidRPr="009631B2" w:rsidRDefault="00AE728E" w:rsidP="00AE728E">
            <w:pPr>
              <w:rPr>
                <w:lang w:val="de-DE"/>
              </w:rPr>
            </w:pPr>
            <w:r w:rsidRPr="00AE728E">
              <w:rPr>
                <w:lang w:val="de-DE"/>
              </w:rPr>
              <w:t>Alle Benutzerinteraktionen werden ohne wahrnehmbare Verzögerung verarbeitet (&lt;1 Sekunde).</w:t>
            </w:r>
          </w:p>
        </w:tc>
      </w:tr>
      <w:tr w:rsidR="00AE728E" w:rsidRPr="00C64F15" w14:paraId="6BB74EF5" w14:textId="77777777" w:rsidTr="00AE728E">
        <w:trPr>
          <w:trHeight w:val="705"/>
        </w:trPr>
        <w:tc>
          <w:tcPr>
            <w:tcW w:w="1701" w:type="dxa"/>
            <w:shd w:val="clear" w:color="auto" w:fill="FFFFFF" w:themeFill="background1"/>
          </w:tcPr>
          <w:p w14:paraId="066E3E3C" w14:textId="09BCBACF" w:rsidR="00AE728E" w:rsidRDefault="00AE728E" w:rsidP="00696551">
            <w:pPr>
              <w:pStyle w:val="Text"/>
              <w:rPr>
                <w:lang w:val="de-DE"/>
              </w:rPr>
            </w:pPr>
            <w:bookmarkStart w:id="51" w:name="_Toc187513451"/>
            <w:r>
              <w:rPr>
                <w:lang w:val="de-DE"/>
              </w:rPr>
              <w:t>NF-W1</w:t>
            </w:r>
            <w:bookmarkEnd w:id="51"/>
          </w:p>
        </w:tc>
        <w:tc>
          <w:tcPr>
            <w:tcW w:w="1560" w:type="dxa"/>
            <w:shd w:val="clear" w:color="auto" w:fill="FFFFFF" w:themeFill="background1"/>
          </w:tcPr>
          <w:p w14:paraId="4E5635EC" w14:textId="314B0116" w:rsidR="00AE728E" w:rsidRDefault="00AE728E" w:rsidP="00583ABA">
            <w:pPr>
              <w:rPr>
                <w:lang w:val="de-DE"/>
              </w:rPr>
            </w:pPr>
            <w:r>
              <w:rPr>
                <w:lang w:val="de-DE"/>
              </w:rPr>
              <w:t>Softwarewar</w:t>
            </w:r>
            <w:r w:rsidR="009B09EE">
              <w:rPr>
                <w:lang w:val="de-DE"/>
              </w:rPr>
              <w:t>-</w:t>
            </w:r>
            <w:r>
              <w:rPr>
                <w:lang w:val="de-DE"/>
              </w:rPr>
              <w:t>tung</w:t>
            </w:r>
          </w:p>
        </w:tc>
        <w:tc>
          <w:tcPr>
            <w:tcW w:w="7371" w:type="dxa"/>
            <w:shd w:val="clear" w:color="auto" w:fill="FFFFFF" w:themeFill="background1"/>
          </w:tcPr>
          <w:p w14:paraId="73F7279B" w14:textId="02B891DD" w:rsidR="00AE728E" w:rsidRPr="009631B2" w:rsidRDefault="00AE728E" w:rsidP="00AE728E">
            <w:pPr>
              <w:rPr>
                <w:lang w:val="de-DE"/>
              </w:rPr>
            </w:pPr>
            <w:r w:rsidRPr="00AE728E">
              <w:rPr>
                <w:lang w:val="de-DE"/>
              </w:rPr>
              <w:t>Die Software basiert auf modernen Technologien (Spring Boot, Java Swing), die eine langfristige Wartung und Erweiterung ermöglichen</w:t>
            </w:r>
          </w:p>
        </w:tc>
      </w:tr>
      <w:tr w:rsidR="00AE728E" w:rsidRPr="00C64F15" w14:paraId="3E8A93D2" w14:textId="77777777" w:rsidTr="00BC4B5B">
        <w:trPr>
          <w:trHeight w:val="590"/>
        </w:trPr>
        <w:tc>
          <w:tcPr>
            <w:tcW w:w="1701" w:type="dxa"/>
            <w:shd w:val="clear" w:color="auto" w:fill="FFFFFF" w:themeFill="background1"/>
          </w:tcPr>
          <w:p w14:paraId="725CEB56" w14:textId="5E95F6F1" w:rsidR="00AE728E" w:rsidRDefault="00AE728E" w:rsidP="00696551">
            <w:pPr>
              <w:pStyle w:val="Text"/>
              <w:rPr>
                <w:lang w:val="de-DE"/>
              </w:rPr>
            </w:pPr>
            <w:bookmarkStart w:id="52" w:name="_Toc187513452"/>
            <w:r>
              <w:rPr>
                <w:lang w:val="de-DE"/>
              </w:rPr>
              <w:t>NR-S1</w:t>
            </w:r>
            <w:bookmarkEnd w:id="52"/>
          </w:p>
        </w:tc>
        <w:tc>
          <w:tcPr>
            <w:tcW w:w="1560" w:type="dxa"/>
            <w:shd w:val="clear" w:color="auto" w:fill="FFFFFF" w:themeFill="background1"/>
          </w:tcPr>
          <w:p w14:paraId="71BD3674" w14:textId="16925E16" w:rsidR="00AE728E" w:rsidRPr="00E71B1F" w:rsidRDefault="00AE728E" w:rsidP="00583ABA">
            <w:pPr>
              <w:rPr>
                <w:lang w:val="de-DE"/>
              </w:rPr>
            </w:pPr>
            <w:r>
              <w:rPr>
                <w:lang w:val="de-DE"/>
              </w:rPr>
              <w:t xml:space="preserve">Sicherheit </w:t>
            </w:r>
          </w:p>
        </w:tc>
        <w:tc>
          <w:tcPr>
            <w:tcW w:w="7371" w:type="dxa"/>
            <w:shd w:val="clear" w:color="auto" w:fill="FFFFFF" w:themeFill="background1"/>
          </w:tcPr>
          <w:p w14:paraId="2FE25D7E" w14:textId="77777777" w:rsidR="00AE728E" w:rsidRPr="00AE728E" w:rsidRDefault="00AE728E" w:rsidP="00AE728E">
            <w:pPr>
              <w:rPr>
                <w:lang w:val="de-DE"/>
              </w:rPr>
            </w:pPr>
            <w:r w:rsidRPr="00AE728E">
              <w:rPr>
                <w:lang w:val="de-DE"/>
              </w:rPr>
              <w:t xml:space="preserve">Sicherheitsanforderungen werden nicht definiert, da es </w:t>
            </w:r>
          </w:p>
          <w:p w14:paraId="02DEF5DB" w14:textId="491665E2" w:rsidR="00AE728E" w:rsidRPr="00A71C1C" w:rsidRDefault="00AE728E" w:rsidP="00AE728E">
            <w:pPr>
              <w:rPr>
                <w:lang w:val="de-DE"/>
              </w:rPr>
            </w:pPr>
            <w:r w:rsidRPr="00AE728E">
              <w:rPr>
                <w:lang w:val="de-DE"/>
              </w:rPr>
              <w:t>sich um eine lokal ausgeführte Anwendung handelt</w:t>
            </w:r>
            <w:r>
              <w:rPr>
                <w:lang w:val="de-DE"/>
              </w:rPr>
              <w:t>.</w:t>
            </w:r>
          </w:p>
        </w:tc>
      </w:tr>
    </w:tbl>
    <w:p w14:paraId="6B85C20E" w14:textId="669523B1" w:rsidR="008E210E" w:rsidRDefault="008E210E">
      <w:pPr>
        <w:rPr>
          <w:lang w:val="de-DE"/>
        </w:rPr>
      </w:pPr>
    </w:p>
    <w:p w14:paraId="624CF5AF" w14:textId="3FE8868B" w:rsidR="008E210E" w:rsidRDefault="008E210E" w:rsidP="00061639">
      <w:pPr>
        <w:pStyle w:val="Heading3"/>
        <w:rPr>
          <w:lang w:val="de-DE"/>
        </w:rPr>
      </w:pPr>
      <w:bookmarkStart w:id="53" w:name="_Toc187513453"/>
      <w:r>
        <w:rPr>
          <w:lang w:val="de-DE"/>
        </w:rPr>
        <w:t>4.Testung</w:t>
      </w:r>
      <w:bookmarkEnd w:id="53"/>
    </w:p>
    <w:p w14:paraId="13A3E7AF" w14:textId="77777777" w:rsidR="008E210E" w:rsidRDefault="008E210E" w:rsidP="008E210E">
      <w:pPr>
        <w:rPr>
          <w:lang w:val="de-DE"/>
        </w:rPr>
      </w:pPr>
    </w:p>
    <w:p w14:paraId="69D0A6D9" w14:textId="77777777" w:rsidR="008E210E" w:rsidRDefault="008E210E" w:rsidP="008E210E">
      <w:pPr>
        <w:rPr>
          <w:lang w:val="de-DE"/>
        </w:rPr>
      </w:pPr>
      <w:r w:rsidRPr="008E210E">
        <w:rPr>
          <w:lang w:val="de-DE"/>
        </w:rPr>
        <w:t xml:space="preserve">Die Testung der Server/Client-Anwendung für Wedding Bliss erfolgt in mehreren Stufen, um Funktionalität, Stabilität und Benutzerfreundlichkeit sicherzustellen. </w:t>
      </w:r>
    </w:p>
    <w:p w14:paraId="356DF52D" w14:textId="77777777" w:rsidR="008E210E" w:rsidRDefault="008E210E" w:rsidP="008E210E">
      <w:pPr>
        <w:rPr>
          <w:lang w:val="de-DE"/>
        </w:rPr>
      </w:pPr>
    </w:p>
    <w:p w14:paraId="319467AD" w14:textId="77777777" w:rsidR="008E210E" w:rsidRDefault="008E210E" w:rsidP="008E210E">
      <w:pPr>
        <w:rPr>
          <w:lang w:val="de-DE"/>
        </w:rPr>
      </w:pPr>
      <w:r w:rsidRPr="008E210E">
        <w:rPr>
          <w:lang w:val="de-DE"/>
        </w:rPr>
        <w:t xml:space="preserve">Zunächst werden </w:t>
      </w:r>
      <w:r w:rsidRPr="008E210E">
        <w:rPr>
          <w:b/>
          <w:bCs/>
          <w:lang w:val="de-DE"/>
        </w:rPr>
        <w:t>funktionale Tests</w:t>
      </w:r>
      <w:r w:rsidRPr="008E210E">
        <w:rPr>
          <w:lang w:val="de-DE"/>
        </w:rPr>
        <w:t xml:space="preserve"> durchgeführt, um die Kernfunktionen wie Teilnahmebestätigungen und die Erfassung von Essenspräferenzen zu überprüfen. </w:t>
      </w:r>
    </w:p>
    <w:p w14:paraId="0FFD40F1" w14:textId="77777777" w:rsidR="008E210E" w:rsidRDefault="008E210E" w:rsidP="008E210E">
      <w:pPr>
        <w:rPr>
          <w:lang w:val="de-DE"/>
        </w:rPr>
      </w:pPr>
    </w:p>
    <w:p w14:paraId="066D9E7C" w14:textId="77777777" w:rsidR="008E210E" w:rsidRDefault="008E210E" w:rsidP="008E210E">
      <w:pPr>
        <w:rPr>
          <w:lang w:val="de-DE"/>
        </w:rPr>
      </w:pPr>
      <w:r w:rsidRPr="008E210E">
        <w:rPr>
          <w:lang w:val="de-DE"/>
        </w:rPr>
        <w:t xml:space="preserve">Anschließend stellen </w:t>
      </w:r>
      <w:r w:rsidRPr="008E210E">
        <w:rPr>
          <w:b/>
          <w:bCs/>
          <w:lang w:val="de-DE"/>
        </w:rPr>
        <w:t>Integrationstests</w:t>
      </w:r>
      <w:r w:rsidRPr="008E210E">
        <w:rPr>
          <w:lang w:val="de-DE"/>
        </w:rPr>
        <w:t xml:space="preserve"> sicher, dass die Kommunikation zwischen Server und Client fehlerfrei funktioniert.</w:t>
      </w:r>
    </w:p>
    <w:p w14:paraId="74E547DC" w14:textId="77777777" w:rsidR="008E210E" w:rsidRDefault="008E210E" w:rsidP="008E210E">
      <w:pPr>
        <w:rPr>
          <w:lang w:val="de-DE"/>
        </w:rPr>
      </w:pPr>
    </w:p>
    <w:p w14:paraId="4864D441" w14:textId="77777777" w:rsidR="008E210E" w:rsidRDefault="008E210E" w:rsidP="008E210E">
      <w:pPr>
        <w:rPr>
          <w:lang w:val="de-DE"/>
        </w:rPr>
      </w:pPr>
      <w:r w:rsidRPr="008E210E">
        <w:rPr>
          <w:lang w:val="de-DE"/>
        </w:rPr>
        <w:t xml:space="preserve"> In den </w:t>
      </w:r>
      <w:r w:rsidRPr="008E210E">
        <w:rPr>
          <w:b/>
          <w:bCs/>
          <w:lang w:val="de-DE"/>
        </w:rPr>
        <w:t>Benutzerakzeptanztests</w:t>
      </w:r>
      <w:r w:rsidRPr="008E210E">
        <w:rPr>
          <w:lang w:val="de-DE"/>
        </w:rPr>
        <w:t xml:space="preserve"> (UAT) bewerten Wedding Bliss-Mitarbeiter und Testgäste die Benutzerfreundlichkeit der Anwendung. Zur Sicherstellung der Performance erfolgen Leistungstests, bei denen die Stabilität des Systems unter gleichzeitigen Zugriffen geprüft wird.</w:t>
      </w:r>
    </w:p>
    <w:p w14:paraId="42F52596" w14:textId="77777777" w:rsidR="008E210E" w:rsidRDefault="008E210E" w:rsidP="008E210E">
      <w:pPr>
        <w:rPr>
          <w:lang w:val="de-DE"/>
        </w:rPr>
      </w:pPr>
    </w:p>
    <w:p w14:paraId="79B7203F" w14:textId="77777777" w:rsidR="008E210E" w:rsidRDefault="008E210E" w:rsidP="008E210E">
      <w:pPr>
        <w:rPr>
          <w:lang w:val="de-DE"/>
        </w:rPr>
      </w:pPr>
      <w:r w:rsidRPr="008E210E">
        <w:rPr>
          <w:lang w:val="de-DE"/>
        </w:rPr>
        <w:t xml:space="preserve"> Abschließend gewährleisten </w:t>
      </w:r>
      <w:r w:rsidRPr="008E210E">
        <w:rPr>
          <w:b/>
          <w:bCs/>
          <w:lang w:val="de-DE"/>
        </w:rPr>
        <w:t>Regressionstests</w:t>
      </w:r>
      <w:r w:rsidRPr="008E210E">
        <w:rPr>
          <w:lang w:val="de-DE"/>
        </w:rPr>
        <w:t>, dass nach Änderungen oder Fehlerkorrekturen keine neuen Fehler entstehen.</w:t>
      </w:r>
    </w:p>
    <w:p w14:paraId="6BA7629E" w14:textId="77777777" w:rsidR="008E210E" w:rsidRDefault="008E210E" w:rsidP="008E210E">
      <w:pPr>
        <w:rPr>
          <w:lang w:val="de-DE"/>
        </w:rPr>
      </w:pPr>
    </w:p>
    <w:p w14:paraId="09A9EDB6" w14:textId="0F7F2690" w:rsidR="008E210E" w:rsidRDefault="008E210E" w:rsidP="008E210E">
      <w:pPr>
        <w:rPr>
          <w:lang w:val="de-DE"/>
        </w:rPr>
      </w:pPr>
      <w:r w:rsidRPr="008E210E">
        <w:rPr>
          <w:lang w:val="de-DE"/>
        </w:rPr>
        <w:t xml:space="preserve"> Alle Testergebnisse und Fehler werden dokumentiert, priorisiert und nach der Behebung erneut überprüft.</w:t>
      </w:r>
    </w:p>
    <w:p w14:paraId="58DEF81C" w14:textId="7CE12E1F" w:rsidR="00577D2F" w:rsidRDefault="008138E0" w:rsidP="008E210E">
      <w:pPr>
        <w:rPr>
          <w:lang w:val="de-DE"/>
        </w:rPr>
      </w:pPr>
      <w:r>
        <w:rPr>
          <w:lang w:val="de-DE"/>
        </w:rPr>
        <w:br w:type="page"/>
      </w:r>
    </w:p>
    <w:p w14:paraId="0A87267A" w14:textId="2CEB3473" w:rsidR="00577D2F" w:rsidRDefault="00577D2F" w:rsidP="00577D2F">
      <w:pPr>
        <w:pStyle w:val="Heading3"/>
        <w:rPr>
          <w:lang w:val="de-DE"/>
        </w:rPr>
      </w:pPr>
      <w:bookmarkStart w:id="54" w:name="_Toc187513454"/>
      <w:r>
        <w:rPr>
          <w:lang w:val="de-DE"/>
        </w:rPr>
        <w:t>5.</w:t>
      </w:r>
      <w:r w:rsidRPr="00577D2F">
        <w:rPr>
          <w:lang w:val="de-DE"/>
        </w:rPr>
        <w:t>Monitoring/ Support</w:t>
      </w:r>
      <w:bookmarkEnd w:id="54"/>
    </w:p>
    <w:p w14:paraId="16535FDF" w14:textId="77777777" w:rsidR="00577D2F" w:rsidRDefault="00577D2F" w:rsidP="00577D2F">
      <w:pPr>
        <w:rPr>
          <w:lang w:val="de-DE"/>
        </w:rPr>
      </w:pPr>
    </w:p>
    <w:p w14:paraId="7752AE68" w14:textId="6A159AFA" w:rsidR="00577D2F" w:rsidRPr="00577D2F" w:rsidRDefault="00577D2F" w:rsidP="00577D2F">
      <w:pPr>
        <w:rPr>
          <w:lang w:val="de-DE"/>
        </w:rPr>
      </w:pPr>
      <w:r w:rsidRPr="00577D2F">
        <w:rPr>
          <w:lang w:val="de-DE"/>
        </w:rPr>
        <w:t>Im Rahmen der Zusammenarbeit mit Wedding Bliss bieten wir, die InnovaSoft GmbH, ergänzende Leistungen für Monitoring, Support und Wartung an, um den reibungslosen Betrieb der Server/Client-Anwendung sicherzustellen. Diese Leistungen sind wie folgt definiert:</w:t>
      </w:r>
    </w:p>
    <w:p w14:paraId="19AA1FD2" w14:textId="77777777" w:rsidR="00577D2F" w:rsidRDefault="00577D2F" w:rsidP="00577D2F">
      <w:pPr>
        <w:rPr>
          <w:lang w:val="de-DE"/>
        </w:rPr>
      </w:pPr>
    </w:p>
    <w:p w14:paraId="3D78BCB8" w14:textId="7E3889EE" w:rsidR="00577D2F" w:rsidRPr="00577D2F" w:rsidRDefault="00577D2F" w:rsidP="00577D2F">
      <w:pPr>
        <w:pStyle w:val="ListParagraph"/>
        <w:numPr>
          <w:ilvl w:val="0"/>
          <w:numId w:val="8"/>
        </w:numPr>
        <w:rPr>
          <w:lang w:val="de-DE"/>
        </w:rPr>
      </w:pPr>
      <w:r w:rsidRPr="00D52BC9">
        <w:rPr>
          <w:b/>
          <w:bCs/>
          <w:lang w:val="de-DE"/>
        </w:rPr>
        <w:t>Support</w:t>
      </w:r>
      <w:r w:rsidRPr="00577D2F">
        <w:rPr>
          <w:lang w:val="de-DE"/>
        </w:rPr>
        <w:t>: Wir stellen technischen Support für einen vereinbarten Zeitraum nach der Übergabe bereit. Dazu gehören die Diagnose und Behebung von Fehlern sowie Unterstützung bei Fragen zur Nutzung der Anwendung. Supportanfragen werden innerhalb festgelegter Reaktionszeiten bearbeitet, um Ausfallzeiten zu minimieren.</w:t>
      </w:r>
    </w:p>
    <w:p w14:paraId="36AF248D" w14:textId="77777777" w:rsidR="00577D2F" w:rsidRDefault="00577D2F" w:rsidP="00577D2F">
      <w:pPr>
        <w:rPr>
          <w:lang w:val="de-DE"/>
        </w:rPr>
      </w:pPr>
    </w:p>
    <w:p w14:paraId="6A7C4CC9" w14:textId="63EF54BA" w:rsidR="00577D2F" w:rsidRPr="00577D2F" w:rsidRDefault="00577D2F" w:rsidP="00577D2F">
      <w:pPr>
        <w:pStyle w:val="ListParagraph"/>
        <w:numPr>
          <w:ilvl w:val="0"/>
          <w:numId w:val="8"/>
        </w:numPr>
        <w:rPr>
          <w:lang w:val="de-DE"/>
        </w:rPr>
      </w:pPr>
      <w:r w:rsidRPr="00D52BC9">
        <w:rPr>
          <w:b/>
          <w:bCs/>
          <w:lang w:val="de-DE"/>
        </w:rPr>
        <w:t>Wartung</w:t>
      </w:r>
      <w:r w:rsidRPr="00577D2F">
        <w:rPr>
          <w:lang w:val="de-DE"/>
        </w:rPr>
        <w:t>: Wir übernehmen die regelmäßige Wartung des Systems, einschließlich der Anpassung an neue Anforderungen, Implementierung von Updates und Durchführung von Tests. Dies gewährleistet, dass die Anwendung stets auf dem neuesten Stand ist und stabil läuft.</w:t>
      </w:r>
    </w:p>
    <w:p w14:paraId="58DD5038" w14:textId="77777777" w:rsidR="00577D2F" w:rsidRPr="00577D2F" w:rsidRDefault="00577D2F" w:rsidP="00577D2F">
      <w:pPr>
        <w:rPr>
          <w:lang w:val="de-DE"/>
        </w:rPr>
      </w:pPr>
    </w:p>
    <w:p w14:paraId="78A63638" w14:textId="43384793" w:rsidR="00577D2F" w:rsidRPr="00577D2F" w:rsidRDefault="00577D2F" w:rsidP="00577D2F">
      <w:pPr>
        <w:pStyle w:val="ListParagraph"/>
        <w:numPr>
          <w:ilvl w:val="0"/>
          <w:numId w:val="8"/>
        </w:numPr>
        <w:rPr>
          <w:lang w:val="de-DE"/>
        </w:rPr>
      </w:pPr>
      <w:r w:rsidRPr="00D52BC9">
        <w:rPr>
          <w:b/>
          <w:bCs/>
          <w:lang w:val="de-DE"/>
        </w:rPr>
        <w:t>Übergabe</w:t>
      </w:r>
      <w:r w:rsidRPr="00577D2F">
        <w:rPr>
          <w:lang w:val="de-DE"/>
        </w:rPr>
        <w:t>: Nach Projektabschluss erfolgt die Übergabe der vollständigen Anwendung inklusive ausführbarer Dateien und detaillierter Dokumentation. Eine Abschlusspräsentation demonstriert die Funktionsweise des Systems und ermöglicht eine finale Abnahme.</w:t>
      </w:r>
    </w:p>
    <w:p w14:paraId="3444E187" w14:textId="77777777" w:rsidR="00577D2F" w:rsidRPr="00577D2F" w:rsidRDefault="00577D2F" w:rsidP="00577D2F">
      <w:pPr>
        <w:rPr>
          <w:lang w:val="de-DE"/>
        </w:rPr>
      </w:pPr>
    </w:p>
    <w:p w14:paraId="1B7AF177" w14:textId="77777777" w:rsidR="00577D2F" w:rsidRPr="00577D2F" w:rsidRDefault="00577D2F" w:rsidP="00577D2F">
      <w:pPr>
        <w:rPr>
          <w:lang w:val="de-DE"/>
        </w:rPr>
      </w:pPr>
      <w:r w:rsidRPr="00577D2F">
        <w:rPr>
          <w:lang w:val="de-DE"/>
        </w:rPr>
        <w:t xml:space="preserve">Mit diesen Leistungen stellen wir sicher, dass die Server/Client-Anwendung langfristig zuverlässig </w:t>
      </w:r>
    </w:p>
    <w:p w14:paraId="798127BE" w14:textId="518CC8D1" w:rsidR="00577D2F" w:rsidRPr="00577D2F" w:rsidRDefault="00577D2F" w:rsidP="00577D2F">
      <w:pPr>
        <w:rPr>
          <w:lang w:val="de-DE"/>
        </w:rPr>
      </w:pPr>
      <w:r w:rsidRPr="00577D2F">
        <w:rPr>
          <w:lang w:val="de-DE"/>
        </w:rPr>
        <w:t>funktioniert und den Anforderungen von Wedding Bliss gerecht wird</w:t>
      </w:r>
      <w:r>
        <w:rPr>
          <w:lang w:val="de-DE"/>
        </w:rPr>
        <w:t>.</w:t>
      </w:r>
    </w:p>
    <w:p w14:paraId="3EA8D95A" w14:textId="76A7A082" w:rsidR="00BC4B5B" w:rsidRDefault="00BC4B5B">
      <w:pPr>
        <w:rPr>
          <w:lang w:val="de-DE"/>
        </w:rPr>
      </w:pPr>
    </w:p>
    <w:p w14:paraId="121CCC79" w14:textId="77777777" w:rsidR="0042353C" w:rsidRDefault="0042353C" w:rsidP="00810E15">
      <w:pPr>
        <w:pStyle w:val="Heading3"/>
        <w:rPr>
          <w:lang w:val="de-DE"/>
        </w:rPr>
      </w:pPr>
      <w:bookmarkStart w:id="55" w:name="_Toc187513455"/>
      <w:r w:rsidRPr="0042353C">
        <w:rPr>
          <w:lang w:val="de-DE"/>
        </w:rPr>
        <w:t>6. Dokumentation</w:t>
      </w:r>
      <w:bookmarkEnd w:id="55"/>
    </w:p>
    <w:p w14:paraId="00F69BA1" w14:textId="77777777" w:rsidR="0042353C" w:rsidRPr="0042353C" w:rsidRDefault="0042353C" w:rsidP="0042353C">
      <w:pPr>
        <w:rPr>
          <w:lang w:val="de-DE"/>
        </w:rPr>
      </w:pPr>
    </w:p>
    <w:p w14:paraId="43797E91" w14:textId="25A2CDB0" w:rsidR="0042353C" w:rsidRDefault="0042353C" w:rsidP="0042353C">
      <w:pPr>
        <w:rPr>
          <w:lang w:val="de-DE"/>
        </w:rPr>
      </w:pPr>
      <w:r w:rsidRPr="0042353C">
        <w:rPr>
          <w:lang w:val="de-DE"/>
        </w:rPr>
        <w:t>Die InnovaSoft GmbH stellt sicher, dass die entwickelte Server/Client-Anwendung für Wedding Bliss mit einer umfassenden Dokumentation ausgeliefert wird. Die Dokumentation dient der Nutzung, Administration und Weiterentwicklung der Software und wird dem Auftraggeber bei der Übergabe bereitgestellt.</w:t>
      </w:r>
    </w:p>
    <w:p w14:paraId="2EB13FFC" w14:textId="77777777" w:rsidR="0042353C" w:rsidRPr="0042353C" w:rsidRDefault="0042353C" w:rsidP="0042353C">
      <w:pPr>
        <w:rPr>
          <w:lang w:val="de-DE"/>
        </w:rPr>
      </w:pPr>
    </w:p>
    <w:p w14:paraId="26F951D3" w14:textId="77777777" w:rsidR="0042353C" w:rsidRDefault="0042353C" w:rsidP="00810E15">
      <w:pPr>
        <w:pStyle w:val="Heading5"/>
        <w:rPr>
          <w:lang w:val="de-DE"/>
        </w:rPr>
      </w:pPr>
      <w:r w:rsidRPr="0042353C">
        <w:rPr>
          <w:lang w:val="de-DE"/>
        </w:rPr>
        <w:t>6.1 Anwenderdokumentation</w:t>
      </w:r>
    </w:p>
    <w:p w14:paraId="7BB331F8" w14:textId="77777777" w:rsidR="0042353C" w:rsidRPr="0042353C" w:rsidRDefault="0042353C" w:rsidP="0042353C">
      <w:pPr>
        <w:rPr>
          <w:lang w:val="de-DE"/>
        </w:rPr>
      </w:pPr>
    </w:p>
    <w:p w14:paraId="0FF3FA24" w14:textId="44A870C5" w:rsidR="00810E15" w:rsidRDefault="0042353C" w:rsidP="00810E15">
      <w:pPr>
        <w:rPr>
          <w:lang w:val="de-DE"/>
        </w:rPr>
      </w:pPr>
      <w:r w:rsidRPr="0042353C">
        <w:rPr>
          <w:lang w:val="de-DE"/>
        </w:rPr>
        <w:t xml:space="preserve">Die Anwenderdokumentation wird in deutscher Sprache erstellt und enthält alle notwendigen Informationen für die Benutzung der Anwendung. Die Dokumentation wird in Form von </w:t>
      </w:r>
      <w:r w:rsidR="005F5E27">
        <w:rPr>
          <w:lang w:val="de-DE"/>
        </w:rPr>
        <w:t>einer</w:t>
      </w:r>
      <w:r w:rsidRPr="0042353C">
        <w:rPr>
          <w:lang w:val="de-DE"/>
        </w:rPr>
        <w:t xml:space="preserve"> Datei</w:t>
      </w:r>
      <w:r w:rsidR="005F5E27">
        <w:rPr>
          <w:lang w:val="de-DE"/>
        </w:rPr>
        <w:t xml:space="preserve"> readme.txt</w:t>
      </w:r>
      <w:r w:rsidRPr="0042353C">
        <w:rPr>
          <w:lang w:val="de-DE"/>
        </w:rPr>
        <w:t xml:space="preserve"> bereitgestellt</w:t>
      </w:r>
      <w:r w:rsidR="005F5E27">
        <w:rPr>
          <w:lang w:val="de-DE"/>
        </w:rPr>
        <w:t>.</w:t>
      </w:r>
      <w:r w:rsidR="00810E15" w:rsidRPr="00810E15">
        <w:rPr>
          <w:lang w:val="de-DE"/>
        </w:rPr>
        <w:t xml:space="preserve">Diese </w:t>
      </w:r>
      <w:r w:rsidR="00810E15">
        <w:rPr>
          <w:lang w:val="de-DE"/>
        </w:rPr>
        <w:t>Datei</w:t>
      </w:r>
      <w:r w:rsidR="00810E15" w:rsidRPr="00810E15">
        <w:rPr>
          <w:lang w:val="de-DE"/>
        </w:rPr>
        <w:t xml:space="preserve"> </w:t>
      </w:r>
      <w:r w:rsidR="00810E15">
        <w:rPr>
          <w:lang w:val="de-DE"/>
        </w:rPr>
        <w:t>wird</w:t>
      </w:r>
      <w:r w:rsidR="00810E15" w:rsidRPr="00810E15">
        <w:rPr>
          <w:lang w:val="de-DE"/>
        </w:rPr>
        <w:t xml:space="preserve"> im Repository der Anwendung abgelegt und enthalten folgende Inhalte:</w:t>
      </w:r>
    </w:p>
    <w:p w14:paraId="2331FEFB" w14:textId="77777777" w:rsidR="00810E15" w:rsidRPr="00810E15" w:rsidRDefault="00810E15" w:rsidP="00810E15">
      <w:pPr>
        <w:rPr>
          <w:lang w:val="de-DE"/>
        </w:rPr>
      </w:pPr>
    </w:p>
    <w:p w14:paraId="4C2F7DB7" w14:textId="57D8DAA3" w:rsidR="00810E15" w:rsidRPr="00810E15" w:rsidRDefault="00810E15" w:rsidP="00810E15">
      <w:pPr>
        <w:pStyle w:val="ListParagraph"/>
        <w:numPr>
          <w:ilvl w:val="0"/>
          <w:numId w:val="8"/>
        </w:numPr>
        <w:rPr>
          <w:lang w:val="de-DE"/>
        </w:rPr>
      </w:pPr>
      <w:r w:rsidRPr="00B12550">
        <w:rPr>
          <w:b/>
          <w:bCs/>
          <w:lang w:val="de-DE"/>
        </w:rPr>
        <w:t>Installationsanleitung</w:t>
      </w:r>
      <w:r w:rsidRPr="00810E15">
        <w:rPr>
          <w:lang w:val="de-DE"/>
        </w:rPr>
        <w:t>: Schritt-für-Schritt-Anweisungen zur Installation der Server- und Client-Anwendung.</w:t>
      </w:r>
    </w:p>
    <w:p w14:paraId="16DBCC86" w14:textId="5357F671" w:rsidR="00810E15" w:rsidRPr="00810E15" w:rsidRDefault="00810E15" w:rsidP="00810E15">
      <w:pPr>
        <w:pStyle w:val="ListParagraph"/>
        <w:numPr>
          <w:ilvl w:val="0"/>
          <w:numId w:val="8"/>
        </w:numPr>
        <w:rPr>
          <w:lang w:val="de-DE"/>
        </w:rPr>
      </w:pPr>
      <w:r w:rsidRPr="00B12550">
        <w:rPr>
          <w:b/>
          <w:bCs/>
          <w:lang w:val="de-DE"/>
        </w:rPr>
        <w:t>Bedienungsanleitung</w:t>
      </w:r>
      <w:r w:rsidRPr="00810E15">
        <w:rPr>
          <w:lang w:val="de-DE"/>
        </w:rPr>
        <w:t>: Erläuterung der Funktionen und Benutzeroberfläche für Gäste und Administratoren.</w:t>
      </w:r>
    </w:p>
    <w:p w14:paraId="0941F29F" w14:textId="0F13A898" w:rsidR="00810E15" w:rsidRPr="00810E15" w:rsidRDefault="00810E15" w:rsidP="00810E15">
      <w:pPr>
        <w:pStyle w:val="ListParagraph"/>
        <w:numPr>
          <w:ilvl w:val="0"/>
          <w:numId w:val="8"/>
        </w:numPr>
        <w:rPr>
          <w:lang w:val="de-DE"/>
        </w:rPr>
      </w:pPr>
      <w:r w:rsidRPr="00B12550">
        <w:rPr>
          <w:b/>
          <w:bCs/>
          <w:lang w:val="de-DE"/>
        </w:rPr>
        <w:t>Fehlerbehebung</w:t>
      </w:r>
      <w:r w:rsidRPr="00810E15">
        <w:rPr>
          <w:lang w:val="de-DE"/>
        </w:rPr>
        <w:t>: Hinweise zur Diagnose und Lösung möglichst auftretender Probleme.</w:t>
      </w:r>
    </w:p>
    <w:p w14:paraId="42056B3E" w14:textId="250889FF" w:rsidR="00810E15" w:rsidRPr="00810E15" w:rsidRDefault="00810E15" w:rsidP="00810E15">
      <w:pPr>
        <w:pStyle w:val="ListParagraph"/>
        <w:numPr>
          <w:ilvl w:val="0"/>
          <w:numId w:val="8"/>
        </w:numPr>
        <w:rPr>
          <w:lang w:val="de-DE"/>
        </w:rPr>
      </w:pPr>
      <w:r w:rsidRPr="00B12550">
        <w:rPr>
          <w:b/>
          <w:bCs/>
          <w:lang w:val="de-DE"/>
        </w:rPr>
        <w:t>Systemanforderungen</w:t>
      </w:r>
      <w:r w:rsidRPr="00810E15">
        <w:rPr>
          <w:lang w:val="de-DE"/>
        </w:rPr>
        <w:t>: Informationen zu benötigter Hard- und Software.</w:t>
      </w:r>
    </w:p>
    <w:p w14:paraId="689B9CC2" w14:textId="77777777" w:rsidR="00810E15" w:rsidRPr="00810E15" w:rsidRDefault="00810E15" w:rsidP="00810E15">
      <w:pPr>
        <w:rPr>
          <w:lang w:val="de-DE"/>
        </w:rPr>
      </w:pPr>
    </w:p>
    <w:p w14:paraId="444482E3" w14:textId="0B3AE67F" w:rsidR="00810E15" w:rsidRDefault="00810E15" w:rsidP="00810E15">
      <w:pPr>
        <w:rPr>
          <w:lang w:val="de-DE"/>
        </w:rPr>
      </w:pPr>
      <w:r w:rsidRPr="00810E15">
        <w:rPr>
          <w:lang w:val="de-DE"/>
        </w:rPr>
        <w:t xml:space="preserve">Die Dokumentation stellt sicher, dass Nutzer und Administratoren die Anwendung problemlos </w:t>
      </w:r>
      <w:r>
        <w:rPr>
          <w:lang w:val="de-DE"/>
        </w:rPr>
        <w:t>i</w:t>
      </w:r>
      <w:r w:rsidRPr="00810E15">
        <w:rPr>
          <w:lang w:val="de-DE"/>
        </w:rPr>
        <w:t>nstallieren, bedienen und administrieren können.</w:t>
      </w:r>
    </w:p>
    <w:p w14:paraId="5C8C4FCC" w14:textId="0DDE2DDD" w:rsidR="00810E15" w:rsidRDefault="000849FB" w:rsidP="00810E15">
      <w:pPr>
        <w:rPr>
          <w:lang w:val="de-DE"/>
        </w:rPr>
      </w:pPr>
      <w:r>
        <w:rPr>
          <w:lang w:val="de-DE"/>
        </w:rPr>
        <w:br w:type="page"/>
      </w:r>
    </w:p>
    <w:p w14:paraId="498BADF6" w14:textId="77777777" w:rsidR="00810E15" w:rsidRDefault="00810E15" w:rsidP="00810E15">
      <w:pPr>
        <w:pStyle w:val="Heading5"/>
        <w:rPr>
          <w:lang w:val="de-DE"/>
        </w:rPr>
      </w:pPr>
      <w:r w:rsidRPr="00810E15">
        <w:rPr>
          <w:lang w:val="de-DE"/>
        </w:rPr>
        <w:t>6.2 Administratorendokumentation</w:t>
      </w:r>
    </w:p>
    <w:p w14:paraId="41F5BD37" w14:textId="77777777" w:rsidR="00810E15" w:rsidRPr="00810E15" w:rsidRDefault="00810E15" w:rsidP="00810E15">
      <w:pPr>
        <w:rPr>
          <w:lang w:val="de-DE"/>
        </w:rPr>
      </w:pPr>
    </w:p>
    <w:p w14:paraId="0F568332" w14:textId="621E53C1" w:rsidR="00810E15" w:rsidRDefault="00810E15" w:rsidP="00810E15">
      <w:pPr>
        <w:rPr>
          <w:lang w:val="de-DE"/>
        </w:rPr>
      </w:pPr>
      <w:r w:rsidRPr="00810E15">
        <w:rPr>
          <w:lang w:val="de-DE"/>
        </w:rPr>
        <w:t>Eine gesonderte Administratorendokumentation ist für dieses Projekt nicht vorgesehen. Alle relevanten Informationen zur Installation und Konfiguration der Server/Client-Anwendung sind in der Anwenderdokumentation enthalten.</w:t>
      </w:r>
    </w:p>
    <w:p w14:paraId="79E256C6" w14:textId="77777777" w:rsidR="00810E15" w:rsidRDefault="00810E15" w:rsidP="00810E15">
      <w:pPr>
        <w:rPr>
          <w:lang w:val="de-DE"/>
        </w:rPr>
      </w:pPr>
    </w:p>
    <w:p w14:paraId="5A318DE1" w14:textId="77777777" w:rsidR="00810E15" w:rsidRDefault="00810E15" w:rsidP="00810E15">
      <w:pPr>
        <w:pStyle w:val="Heading5"/>
        <w:rPr>
          <w:lang w:val="de-DE"/>
        </w:rPr>
      </w:pPr>
      <w:r w:rsidRPr="00810E15">
        <w:rPr>
          <w:lang w:val="de-DE"/>
        </w:rPr>
        <w:t>6.3 Entwicklerdokumentation</w:t>
      </w:r>
    </w:p>
    <w:p w14:paraId="0CF89C99" w14:textId="77777777" w:rsidR="00810E15" w:rsidRPr="00810E15" w:rsidRDefault="00810E15" w:rsidP="00810E15">
      <w:pPr>
        <w:rPr>
          <w:lang w:val="de-DE"/>
        </w:rPr>
      </w:pPr>
    </w:p>
    <w:p w14:paraId="43906012" w14:textId="474C5486" w:rsidR="00810E15" w:rsidRDefault="00810E15" w:rsidP="00810E15">
      <w:pPr>
        <w:rPr>
          <w:lang w:val="de-DE"/>
        </w:rPr>
      </w:pPr>
      <w:r w:rsidRPr="00810E15">
        <w:rPr>
          <w:lang w:val="de-DE"/>
        </w:rPr>
        <w:t>Die Entwicklerdokumentation wird in Form von mit Javadoc generierten HTML-Dokumentenbereitgestellt. Diese Dokumentation enthält detaillierte Informationen zu den Klassen, Methoden und Datenstrukturen der Server/Client-Anwendung und ermöglicht eine effiziente Weiterentwicklung und Wartung des Systems. Die Javadoc-Dokumente werden im Repository der Anwendung zur Verfügung gestellt.</w:t>
      </w:r>
    </w:p>
    <w:p w14:paraId="5C29154B" w14:textId="77777777" w:rsidR="00810E15" w:rsidRDefault="00810E15" w:rsidP="00810E15">
      <w:pPr>
        <w:rPr>
          <w:lang w:val="de-DE"/>
        </w:rPr>
      </w:pPr>
    </w:p>
    <w:p w14:paraId="237799B5" w14:textId="77777777" w:rsidR="00810E15" w:rsidRDefault="00810E15" w:rsidP="00810E15">
      <w:pPr>
        <w:pStyle w:val="Heading5"/>
        <w:rPr>
          <w:lang w:val="de-DE"/>
        </w:rPr>
      </w:pPr>
      <w:r w:rsidRPr="00810E15">
        <w:rPr>
          <w:lang w:val="de-DE"/>
        </w:rPr>
        <w:t>6.4 Weitere referenzierte Dokumente</w:t>
      </w:r>
    </w:p>
    <w:p w14:paraId="4B6B349B" w14:textId="77777777" w:rsidR="00810E15" w:rsidRPr="00810E15" w:rsidRDefault="00810E15" w:rsidP="00810E15">
      <w:pPr>
        <w:rPr>
          <w:lang w:val="de-DE"/>
        </w:rPr>
      </w:pPr>
    </w:p>
    <w:p w14:paraId="3E507D49" w14:textId="2B96711E" w:rsidR="00810E15" w:rsidRDefault="00810E15" w:rsidP="00810E15">
      <w:pPr>
        <w:rPr>
          <w:lang w:val="de-DE"/>
        </w:rPr>
      </w:pPr>
      <w:r w:rsidRPr="00810E15">
        <w:rPr>
          <w:lang w:val="de-DE"/>
        </w:rPr>
        <w:t>Die folgenden Dokumente sind im Repository verf</w:t>
      </w:r>
      <w:r w:rsidRPr="00810E15">
        <w:rPr>
          <w:rFonts w:ascii="Gill Sans MT" w:hAnsi="Gill Sans MT" w:cs="Gill Sans MT"/>
          <w:lang w:val="de-DE"/>
        </w:rPr>
        <w:t>ü</w:t>
      </w:r>
      <w:r w:rsidRPr="00810E15">
        <w:rPr>
          <w:lang w:val="de-DE"/>
        </w:rPr>
        <w:t>gbar:</w:t>
      </w:r>
    </w:p>
    <w:p w14:paraId="3163C8D2" w14:textId="77777777" w:rsidR="00810E15" w:rsidRPr="00810E15" w:rsidRDefault="00810E15" w:rsidP="00810E15">
      <w:pPr>
        <w:rPr>
          <w:lang w:val="de-DE"/>
        </w:rPr>
      </w:pPr>
    </w:p>
    <w:p w14:paraId="30E32CC4" w14:textId="3067B2CD" w:rsidR="00810E15" w:rsidRPr="00810E15" w:rsidRDefault="00810E15" w:rsidP="00810E15">
      <w:pPr>
        <w:pStyle w:val="ListParagraph"/>
        <w:numPr>
          <w:ilvl w:val="0"/>
          <w:numId w:val="12"/>
        </w:numPr>
        <w:rPr>
          <w:lang w:val="de-DE"/>
        </w:rPr>
      </w:pPr>
      <w:r w:rsidRPr="00810E15">
        <w:rPr>
          <w:b/>
          <w:bCs/>
          <w:lang w:val="de-DE"/>
        </w:rPr>
        <w:t>Lastenheft</w:t>
      </w:r>
      <w:r w:rsidRPr="00810E15">
        <w:rPr>
          <w:lang w:val="de-DE"/>
        </w:rPr>
        <w:t>: Enthält die grundlegenden Anforderungen und Zielsetzungen des Projekts.</w:t>
      </w:r>
    </w:p>
    <w:p w14:paraId="2A9265BB" w14:textId="4E35A57A" w:rsidR="00810E15" w:rsidRPr="00810E15" w:rsidRDefault="00810E15" w:rsidP="00810E15">
      <w:pPr>
        <w:pStyle w:val="ListParagraph"/>
        <w:numPr>
          <w:ilvl w:val="0"/>
          <w:numId w:val="12"/>
        </w:numPr>
        <w:rPr>
          <w:lang w:val="de-DE"/>
        </w:rPr>
      </w:pPr>
      <w:r w:rsidRPr="00810E15">
        <w:rPr>
          <w:b/>
          <w:bCs/>
          <w:lang w:val="de-DE"/>
        </w:rPr>
        <w:t>Pflichtenheft</w:t>
      </w:r>
      <w:r w:rsidRPr="00810E15">
        <w:rPr>
          <w:lang w:val="de-DE"/>
        </w:rPr>
        <w:t>: Detaillierte Beschreibung der technischen Umsetzung und Spezifikationen des Systems.</w:t>
      </w:r>
    </w:p>
    <w:p w14:paraId="7143924A" w14:textId="5D2F169D" w:rsidR="00810E15" w:rsidRPr="00810E15" w:rsidRDefault="00810E15" w:rsidP="00810E15">
      <w:pPr>
        <w:pStyle w:val="ListParagraph"/>
        <w:numPr>
          <w:ilvl w:val="0"/>
          <w:numId w:val="12"/>
        </w:numPr>
        <w:rPr>
          <w:lang w:val="de-DE"/>
        </w:rPr>
      </w:pPr>
      <w:r w:rsidRPr="00810E15">
        <w:rPr>
          <w:b/>
          <w:bCs/>
          <w:lang w:val="de-DE"/>
        </w:rPr>
        <w:t>Projektwiki</w:t>
      </w:r>
      <w:r w:rsidRPr="00810E15">
        <w:rPr>
          <w:lang w:val="de-DE"/>
        </w:rPr>
        <w:t>: Ergänzende Informationen und laufende Updates zum Projektverlauf.</w:t>
      </w:r>
    </w:p>
    <w:p w14:paraId="48501506" w14:textId="68D415D8" w:rsidR="00810E15" w:rsidRPr="00810E15" w:rsidRDefault="00810E15" w:rsidP="00810E15">
      <w:pPr>
        <w:pStyle w:val="ListParagraph"/>
        <w:numPr>
          <w:ilvl w:val="0"/>
          <w:numId w:val="12"/>
        </w:numPr>
        <w:rPr>
          <w:lang w:val="de-DE"/>
        </w:rPr>
      </w:pPr>
      <w:r w:rsidRPr="00810E15">
        <w:rPr>
          <w:b/>
          <w:bCs/>
          <w:lang w:val="de-DE"/>
        </w:rPr>
        <w:t>Projektplan</w:t>
      </w:r>
      <w:r w:rsidRPr="00810E15">
        <w:rPr>
          <w:lang w:val="de-DE"/>
        </w:rPr>
        <w:t>: Zeitlicher Ablauf und Meilensteine der Projektumsetzung.</w:t>
      </w:r>
    </w:p>
    <w:p w14:paraId="43434FA3" w14:textId="6B6509A0" w:rsidR="00810E15" w:rsidRDefault="00810E15" w:rsidP="00810E15">
      <w:pPr>
        <w:pStyle w:val="ListParagraph"/>
        <w:numPr>
          <w:ilvl w:val="0"/>
          <w:numId w:val="12"/>
        </w:numPr>
        <w:rPr>
          <w:lang w:val="de-DE"/>
        </w:rPr>
      </w:pPr>
      <w:r w:rsidRPr="00810E15">
        <w:rPr>
          <w:b/>
          <w:bCs/>
          <w:lang w:val="de-DE"/>
        </w:rPr>
        <w:t>Präsentation</w:t>
      </w:r>
      <w:r w:rsidRPr="00810E15">
        <w:rPr>
          <w:lang w:val="de-DE"/>
        </w:rPr>
        <w:t>: Abschlusspräsentation zur Vorstellung des entwickelten Systems.</w:t>
      </w:r>
    </w:p>
    <w:p w14:paraId="5BA3C54A" w14:textId="77777777" w:rsidR="00810E15" w:rsidRPr="00810E15" w:rsidRDefault="00810E15" w:rsidP="00810E15">
      <w:pPr>
        <w:rPr>
          <w:lang w:val="de-DE"/>
        </w:rPr>
      </w:pPr>
    </w:p>
    <w:p w14:paraId="3A6D477E" w14:textId="17C5A027" w:rsidR="002F2ABD" w:rsidRDefault="00810E15">
      <w:pPr>
        <w:rPr>
          <w:lang w:val="de-DE"/>
        </w:rPr>
      </w:pPr>
      <w:r w:rsidRPr="00810E15">
        <w:rPr>
          <w:lang w:val="de-DE"/>
        </w:rPr>
        <w:t>Alle genannten Dokumente sind zentral im Repository abgelegt und zugänglich</w:t>
      </w:r>
    </w:p>
    <w:p w14:paraId="24279B19" w14:textId="77777777" w:rsidR="000849FB" w:rsidRDefault="000849FB">
      <w:pPr>
        <w:rPr>
          <w:lang w:val="de-DE"/>
        </w:rPr>
      </w:pPr>
    </w:p>
    <w:p w14:paraId="31A506B5" w14:textId="4E130F97" w:rsidR="002F2ABD" w:rsidRDefault="002F2ABD" w:rsidP="002F2ABD">
      <w:pPr>
        <w:pStyle w:val="Heading3"/>
        <w:rPr>
          <w:lang w:val="de-DE"/>
        </w:rPr>
      </w:pPr>
      <w:r>
        <w:rPr>
          <w:lang w:val="de-DE"/>
        </w:rPr>
        <w:t>7. Vorgehen</w:t>
      </w:r>
    </w:p>
    <w:p w14:paraId="71E5F694" w14:textId="77777777" w:rsidR="002F2ABD" w:rsidRDefault="002F2ABD" w:rsidP="002F2ABD">
      <w:pPr>
        <w:rPr>
          <w:lang w:val="de-DE"/>
        </w:rPr>
      </w:pPr>
    </w:p>
    <w:p w14:paraId="6A3BA439" w14:textId="68CA5785" w:rsidR="002F2ABD" w:rsidRPr="002F2ABD" w:rsidRDefault="002F2ABD" w:rsidP="00E04829">
      <w:pPr>
        <w:pStyle w:val="Heading4"/>
        <w:rPr>
          <w:lang w:val="de-DE"/>
        </w:rPr>
      </w:pPr>
      <w:r w:rsidRPr="002F2ABD">
        <w:rPr>
          <w:lang w:val="de-DE"/>
        </w:rPr>
        <w:t>Entwicklungsphasen und Schritte</w:t>
      </w:r>
      <w:r w:rsidRPr="002F2ABD">
        <w:rPr>
          <w:lang w:val="de-DE"/>
        </w:rPr>
        <w:cr/>
      </w:r>
    </w:p>
    <w:p w14:paraId="3BC24A92" w14:textId="7233562F" w:rsidR="00E04829" w:rsidRPr="00B739BF" w:rsidRDefault="00E04829" w:rsidP="0026723D">
      <w:pPr>
        <w:pStyle w:val="ListParagraph"/>
        <w:numPr>
          <w:ilvl w:val="0"/>
          <w:numId w:val="35"/>
        </w:numPr>
        <w:rPr>
          <w:b/>
          <w:bCs/>
          <w:lang w:val="de-DE"/>
        </w:rPr>
      </w:pPr>
      <w:r w:rsidRPr="00B739BF">
        <w:rPr>
          <w:b/>
          <w:bCs/>
          <w:lang w:val="de-DE"/>
        </w:rPr>
        <w:t>Projektauftakt und Anforderungsanalyse (14.04.2025):</w:t>
      </w:r>
    </w:p>
    <w:p w14:paraId="6E168D30" w14:textId="77777777" w:rsidR="0026723D" w:rsidRPr="0026723D" w:rsidRDefault="0026723D" w:rsidP="0026723D">
      <w:pPr>
        <w:pStyle w:val="ListParagraph"/>
        <w:rPr>
          <w:lang w:val="de-DE"/>
        </w:rPr>
      </w:pPr>
    </w:p>
    <w:p w14:paraId="2EAD8B66" w14:textId="7263C079" w:rsidR="00E04829" w:rsidRPr="00E04829" w:rsidRDefault="00E04829" w:rsidP="00E04829">
      <w:pPr>
        <w:pStyle w:val="ListParagraph"/>
        <w:numPr>
          <w:ilvl w:val="1"/>
          <w:numId w:val="5"/>
        </w:numPr>
        <w:rPr>
          <w:lang w:val="de-DE"/>
        </w:rPr>
      </w:pPr>
      <w:r w:rsidRPr="00E04829">
        <w:rPr>
          <w:lang w:val="de-DE"/>
        </w:rPr>
        <w:t>Initiales Meeting mit Wedding Bliss, um die Projektanforderungen laut Pflichtenheft zu klären und finalisieren.</w:t>
      </w:r>
    </w:p>
    <w:p w14:paraId="153E70DE" w14:textId="730F09D7" w:rsidR="00E04829" w:rsidRDefault="00E04829" w:rsidP="00E04829">
      <w:pPr>
        <w:pStyle w:val="ListParagraph"/>
        <w:numPr>
          <w:ilvl w:val="1"/>
          <w:numId w:val="5"/>
        </w:numPr>
        <w:rPr>
          <w:lang w:val="de-DE"/>
        </w:rPr>
      </w:pPr>
      <w:r w:rsidRPr="00E04829">
        <w:rPr>
          <w:lang w:val="de-DE"/>
        </w:rPr>
        <w:t>Ergebnisse: Projektplan, detaillierte Aufgabenaufteilung und Bestätigung des initialen Zeitplans</w:t>
      </w:r>
    </w:p>
    <w:p w14:paraId="08327408" w14:textId="77777777" w:rsidR="0026723D" w:rsidRPr="00E04829" w:rsidRDefault="0026723D" w:rsidP="0026723D">
      <w:pPr>
        <w:pStyle w:val="ListParagraph"/>
        <w:ind w:left="1440"/>
        <w:rPr>
          <w:lang w:val="de-DE"/>
        </w:rPr>
      </w:pPr>
    </w:p>
    <w:p w14:paraId="1E3F636C" w14:textId="7D5021BE" w:rsidR="00E04829" w:rsidRPr="00B739BF" w:rsidRDefault="00E04829" w:rsidP="0026723D">
      <w:pPr>
        <w:pStyle w:val="ListParagraph"/>
        <w:numPr>
          <w:ilvl w:val="0"/>
          <w:numId w:val="35"/>
        </w:numPr>
        <w:rPr>
          <w:b/>
          <w:bCs/>
          <w:lang w:val="de-DE"/>
        </w:rPr>
      </w:pPr>
      <w:r w:rsidRPr="00B739BF">
        <w:rPr>
          <w:b/>
          <w:bCs/>
          <w:lang w:val="de-DE"/>
        </w:rPr>
        <w:t>Prototyp-Entwicklung</w:t>
      </w:r>
      <w:r w:rsidR="00E85D42">
        <w:rPr>
          <w:b/>
          <w:bCs/>
          <w:lang w:val="de-DE"/>
        </w:rPr>
        <w:t xml:space="preserve"> </w:t>
      </w:r>
      <w:r w:rsidR="001232E4" w:rsidRPr="001232E4">
        <w:rPr>
          <w:b/>
          <w:bCs/>
          <w:lang w:val="de-DE"/>
        </w:rPr>
        <w:t>(05.05.2025)</w:t>
      </w:r>
      <w:r w:rsidRPr="00B739BF">
        <w:rPr>
          <w:b/>
          <w:bCs/>
          <w:lang w:val="de-DE"/>
        </w:rPr>
        <w:t>:</w:t>
      </w:r>
    </w:p>
    <w:p w14:paraId="2BF0512E" w14:textId="77777777" w:rsidR="0026723D" w:rsidRPr="0026723D" w:rsidRDefault="0026723D" w:rsidP="0026723D">
      <w:pPr>
        <w:pStyle w:val="ListParagraph"/>
        <w:rPr>
          <w:lang w:val="de-DE"/>
        </w:rPr>
      </w:pPr>
    </w:p>
    <w:p w14:paraId="00D5D598" w14:textId="2DFA415E" w:rsidR="00E04829" w:rsidRPr="00E04829" w:rsidRDefault="00E04829" w:rsidP="00E04829">
      <w:pPr>
        <w:pStyle w:val="ListParagraph"/>
        <w:numPr>
          <w:ilvl w:val="1"/>
          <w:numId w:val="5"/>
        </w:numPr>
        <w:rPr>
          <w:lang w:val="de-DE"/>
        </w:rPr>
      </w:pPr>
      <w:r w:rsidRPr="00E04829">
        <w:rPr>
          <w:lang w:val="de-DE"/>
        </w:rPr>
        <w:t>Ziel: Entwicklung eines Prototyps mit grundlegenden Funktionen:</w:t>
      </w:r>
    </w:p>
    <w:p w14:paraId="266FEAE8" w14:textId="73D738B2" w:rsidR="00E04829" w:rsidRPr="00E04829" w:rsidRDefault="00E04829" w:rsidP="00E04829">
      <w:pPr>
        <w:pStyle w:val="ListParagraph"/>
        <w:numPr>
          <w:ilvl w:val="0"/>
          <w:numId w:val="31"/>
        </w:numPr>
        <w:rPr>
          <w:lang w:val="de-DE"/>
        </w:rPr>
      </w:pPr>
      <w:r w:rsidRPr="00E04829">
        <w:rPr>
          <w:lang w:val="de-DE"/>
        </w:rPr>
        <w:t>Gäste-Rückmeldesystem (RSVP).</w:t>
      </w:r>
    </w:p>
    <w:p w14:paraId="2E939316" w14:textId="7B251965" w:rsidR="00E04829" w:rsidRPr="00E04829" w:rsidRDefault="00E04829" w:rsidP="00E04829">
      <w:pPr>
        <w:pStyle w:val="ListParagraph"/>
        <w:numPr>
          <w:ilvl w:val="0"/>
          <w:numId w:val="31"/>
        </w:numPr>
        <w:rPr>
          <w:lang w:val="de-DE"/>
        </w:rPr>
      </w:pPr>
      <w:r w:rsidRPr="00E04829">
        <w:rPr>
          <w:lang w:val="de-DE"/>
        </w:rPr>
        <w:t>Menüauswahl (z. B. Fleisch, vegetarisch, vegan).</w:t>
      </w:r>
    </w:p>
    <w:p w14:paraId="6E7E78EF" w14:textId="59E9D674" w:rsidR="00E04829" w:rsidRPr="00E04829" w:rsidRDefault="00E04829" w:rsidP="00E04829">
      <w:pPr>
        <w:pStyle w:val="ListParagraph"/>
        <w:numPr>
          <w:ilvl w:val="0"/>
          <w:numId w:val="31"/>
        </w:numPr>
        <w:rPr>
          <w:lang w:val="de-DE"/>
        </w:rPr>
      </w:pPr>
      <w:r w:rsidRPr="00E04829">
        <w:rPr>
          <w:lang w:val="de-DE"/>
        </w:rPr>
        <w:t>JSON-basierte Server-Client-Kommunikation.</w:t>
      </w:r>
    </w:p>
    <w:p w14:paraId="3911B458" w14:textId="30EB7E5A" w:rsidR="0026723D" w:rsidRDefault="00E04829" w:rsidP="0026723D">
      <w:pPr>
        <w:pStyle w:val="ListParagraph"/>
        <w:numPr>
          <w:ilvl w:val="1"/>
          <w:numId w:val="5"/>
        </w:numPr>
        <w:rPr>
          <w:lang w:val="de-DE"/>
        </w:rPr>
      </w:pPr>
      <w:r w:rsidRPr="00E04829">
        <w:rPr>
          <w:lang w:val="de-DE"/>
        </w:rPr>
        <w:t>Ergebnis: Funktionierender Prototyp zur Überprüfung durch Wedding Bliss.</w:t>
      </w:r>
    </w:p>
    <w:p w14:paraId="73021621" w14:textId="77777777" w:rsidR="0026723D" w:rsidRPr="0026723D" w:rsidRDefault="0026723D" w:rsidP="0026723D">
      <w:pPr>
        <w:pStyle w:val="ListParagraph"/>
        <w:ind w:left="1440"/>
        <w:rPr>
          <w:lang w:val="de-DE"/>
        </w:rPr>
      </w:pPr>
    </w:p>
    <w:p w14:paraId="29ECD6F4" w14:textId="59E48230" w:rsidR="0026723D" w:rsidRPr="00B739BF" w:rsidRDefault="00E04829" w:rsidP="0026723D">
      <w:pPr>
        <w:pStyle w:val="ListParagraph"/>
        <w:numPr>
          <w:ilvl w:val="0"/>
          <w:numId w:val="35"/>
        </w:numPr>
        <w:rPr>
          <w:b/>
          <w:bCs/>
          <w:lang w:val="de-DE"/>
        </w:rPr>
      </w:pPr>
      <w:r w:rsidRPr="00B739BF">
        <w:rPr>
          <w:b/>
          <w:bCs/>
          <w:lang w:val="de-DE"/>
        </w:rPr>
        <w:t>Schrittweise Funktionsentwicklung</w:t>
      </w:r>
      <w:r w:rsidR="00E85D42">
        <w:rPr>
          <w:b/>
          <w:bCs/>
          <w:lang w:val="de-DE"/>
        </w:rPr>
        <w:t xml:space="preserve"> </w:t>
      </w:r>
      <w:r w:rsidR="00E85D42" w:rsidRPr="00E85D42">
        <w:rPr>
          <w:b/>
          <w:bCs/>
          <w:lang w:val="de-DE"/>
        </w:rPr>
        <w:t>(26.05.2025)</w:t>
      </w:r>
      <w:r w:rsidRPr="00B739BF">
        <w:rPr>
          <w:b/>
          <w:bCs/>
          <w:lang w:val="de-DE"/>
        </w:rPr>
        <w:t>:</w:t>
      </w:r>
    </w:p>
    <w:p w14:paraId="39769CFB" w14:textId="77777777" w:rsidR="0026723D" w:rsidRPr="0026723D" w:rsidRDefault="0026723D" w:rsidP="0026723D">
      <w:pPr>
        <w:pStyle w:val="ListParagraph"/>
        <w:rPr>
          <w:lang w:val="de-DE"/>
        </w:rPr>
      </w:pPr>
    </w:p>
    <w:p w14:paraId="409A85BB" w14:textId="270E2CEE" w:rsidR="00E04829" w:rsidRPr="0026723D" w:rsidRDefault="00E04829" w:rsidP="0026723D">
      <w:pPr>
        <w:pStyle w:val="ListParagraph"/>
        <w:numPr>
          <w:ilvl w:val="1"/>
          <w:numId w:val="5"/>
        </w:numPr>
        <w:rPr>
          <w:lang w:val="de-DE"/>
        </w:rPr>
      </w:pPr>
      <w:r w:rsidRPr="0026723D">
        <w:rPr>
          <w:lang w:val="de-DE"/>
        </w:rPr>
        <w:t>Sukzessive Implementierung und Erweiterung der Systemfunktionen:</w:t>
      </w:r>
    </w:p>
    <w:p w14:paraId="03093DF7" w14:textId="1D1E1846" w:rsidR="00E04829" w:rsidRPr="00E04829" w:rsidRDefault="00E04829" w:rsidP="00E04829">
      <w:pPr>
        <w:pStyle w:val="ListParagraph"/>
        <w:numPr>
          <w:ilvl w:val="0"/>
          <w:numId w:val="33"/>
        </w:numPr>
        <w:rPr>
          <w:lang w:val="de-DE"/>
        </w:rPr>
      </w:pPr>
      <w:r w:rsidRPr="00E04829">
        <w:rPr>
          <w:lang w:val="de-DE"/>
        </w:rPr>
        <w:t>Benutzerfreundliche grafische Oberfläche (Java Swing).</w:t>
      </w:r>
    </w:p>
    <w:p w14:paraId="149AD6D8" w14:textId="30BE7653" w:rsidR="00E04829" w:rsidRPr="00E04829" w:rsidRDefault="00E04829" w:rsidP="00E04829">
      <w:pPr>
        <w:pStyle w:val="ListParagraph"/>
        <w:numPr>
          <w:ilvl w:val="0"/>
          <w:numId w:val="33"/>
        </w:numPr>
        <w:rPr>
          <w:lang w:val="de-DE"/>
        </w:rPr>
      </w:pPr>
      <w:r w:rsidRPr="00E04829">
        <w:rPr>
          <w:lang w:val="de-DE"/>
        </w:rPr>
        <w:t>Eingabe von Allergien und Ernährungseinschränkungen.</w:t>
      </w:r>
    </w:p>
    <w:p w14:paraId="1330D319" w14:textId="1073E439" w:rsidR="00E04829" w:rsidRPr="00E04829" w:rsidRDefault="00E04829" w:rsidP="00E04829">
      <w:pPr>
        <w:pStyle w:val="ListParagraph"/>
        <w:numPr>
          <w:ilvl w:val="0"/>
          <w:numId w:val="33"/>
        </w:numPr>
        <w:rPr>
          <w:lang w:val="de-DE"/>
        </w:rPr>
      </w:pPr>
      <w:r w:rsidRPr="00E04829">
        <w:rPr>
          <w:lang w:val="de-DE"/>
        </w:rPr>
        <w:t>Fehlerbehandlung und Statusmeldungen.</w:t>
      </w:r>
    </w:p>
    <w:p w14:paraId="6B3B5396" w14:textId="1EAE9EB4" w:rsidR="00E04829" w:rsidRPr="0026723D" w:rsidRDefault="00E04829" w:rsidP="00E04829">
      <w:pPr>
        <w:pStyle w:val="ListParagraph"/>
        <w:numPr>
          <w:ilvl w:val="0"/>
          <w:numId w:val="33"/>
        </w:numPr>
        <w:rPr>
          <w:lang w:val="de-DE"/>
        </w:rPr>
      </w:pPr>
      <w:r w:rsidRPr="00E04829">
        <w:rPr>
          <w:lang w:val="de-DE"/>
        </w:rPr>
        <w:t xml:space="preserve">Optionale Integration einer relationalen Datenbank (z. B. MySQL oder </w:t>
      </w:r>
      <w:r w:rsidRPr="0026723D">
        <w:rPr>
          <w:lang w:val="de-DE"/>
        </w:rPr>
        <w:t>PostgreSQL).</w:t>
      </w:r>
    </w:p>
    <w:p w14:paraId="5E028046" w14:textId="5D1AD6E2" w:rsidR="00E04829" w:rsidRDefault="00E04829" w:rsidP="0026723D">
      <w:pPr>
        <w:pStyle w:val="ListParagraph"/>
        <w:numPr>
          <w:ilvl w:val="1"/>
          <w:numId w:val="5"/>
        </w:numPr>
        <w:rPr>
          <w:lang w:val="de-DE"/>
        </w:rPr>
      </w:pPr>
      <w:r w:rsidRPr="0026723D">
        <w:rPr>
          <w:lang w:val="de-DE"/>
        </w:rPr>
        <w:t>Ergebnis: Fortgeschrittene Beta-Version mit allen Kernfunktionen.</w:t>
      </w:r>
    </w:p>
    <w:p w14:paraId="4DDBCB84" w14:textId="77777777" w:rsidR="0026723D" w:rsidRPr="0026723D" w:rsidRDefault="0026723D" w:rsidP="0026723D">
      <w:pPr>
        <w:pStyle w:val="ListParagraph"/>
        <w:ind w:left="1440"/>
        <w:rPr>
          <w:lang w:val="de-DE"/>
        </w:rPr>
      </w:pPr>
    </w:p>
    <w:p w14:paraId="20FFF518" w14:textId="39AC9322" w:rsidR="00E04829" w:rsidRPr="00B739BF" w:rsidRDefault="00E04829" w:rsidP="0026723D">
      <w:pPr>
        <w:pStyle w:val="ListParagraph"/>
        <w:numPr>
          <w:ilvl w:val="0"/>
          <w:numId w:val="35"/>
        </w:numPr>
        <w:rPr>
          <w:b/>
          <w:bCs/>
          <w:lang w:val="de-DE"/>
        </w:rPr>
      </w:pPr>
      <w:r w:rsidRPr="00B739BF">
        <w:rPr>
          <w:b/>
          <w:bCs/>
          <w:lang w:val="de-DE"/>
        </w:rPr>
        <w:t>Testphase</w:t>
      </w:r>
      <w:r w:rsidR="00A0256C" w:rsidRPr="00A0256C">
        <w:rPr>
          <w:b/>
          <w:bCs/>
          <w:lang w:val="de-DE"/>
        </w:rPr>
        <w:t xml:space="preserve"> (02.06.2025)</w:t>
      </w:r>
      <w:r w:rsidRPr="00B739BF">
        <w:rPr>
          <w:b/>
          <w:bCs/>
          <w:lang w:val="de-DE"/>
        </w:rPr>
        <w:t>:</w:t>
      </w:r>
    </w:p>
    <w:p w14:paraId="58DCB6C6" w14:textId="77777777" w:rsidR="0026723D" w:rsidRPr="0026723D" w:rsidRDefault="0026723D" w:rsidP="0026723D">
      <w:pPr>
        <w:pStyle w:val="ListParagraph"/>
        <w:rPr>
          <w:lang w:val="de-DE"/>
        </w:rPr>
      </w:pPr>
    </w:p>
    <w:p w14:paraId="166A5045" w14:textId="2462098B" w:rsidR="00E04829" w:rsidRPr="0026723D" w:rsidRDefault="00E04829" w:rsidP="0026723D">
      <w:pPr>
        <w:pStyle w:val="ListParagraph"/>
        <w:numPr>
          <w:ilvl w:val="1"/>
          <w:numId w:val="5"/>
        </w:numPr>
        <w:rPr>
          <w:lang w:val="de-DE"/>
        </w:rPr>
      </w:pPr>
      <w:r w:rsidRPr="0026723D">
        <w:rPr>
          <w:lang w:val="de-DE"/>
        </w:rPr>
        <w:t>Durchführung umfassender Tests, darunter:</w:t>
      </w:r>
    </w:p>
    <w:p w14:paraId="25DE08A7" w14:textId="41B7229E" w:rsidR="00E04829" w:rsidRPr="0026723D" w:rsidRDefault="00E04829" w:rsidP="0026723D">
      <w:pPr>
        <w:pStyle w:val="ListParagraph"/>
        <w:numPr>
          <w:ilvl w:val="0"/>
          <w:numId w:val="36"/>
        </w:numPr>
        <w:rPr>
          <w:lang w:val="de-DE"/>
        </w:rPr>
      </w:pPr>
      <w:r w:rsidRPr="0026723D">
        <w:rPr>
          <w:lang w:val="de-DE"/>
        </w:rPr>
        <w:t>Funktionale Tests zur Sicherstellung der einwandfreien Funktionsweise.</w:t>
      </w:r>
    </w:p>
    <w:p w14:paraId="312EF0A6" w14:textId="0DE1377E" w:rsidR="00E04829" w:rsidRPr="0026723D" w:rsidRDefault="00E04829" w:rsidP="0026723D">
      <w:pPr>
        <w:pStyle w:val="ListParagraph"/>
        <w:numPr>
          <w:ilvl w:val="0"/>
          <w:numId w:val="36"/>
        </w:numPr>
        <w:rPr>
          <w:lang w:val="de-DE"/>
        </w:rPr>
      </w:pPr>
      <w:r w:rsidRPr="0026723D">
        <w:rPr>
          <w:lang w:val="de-DE"/>
        </w:rPr>
        <w:t>Integrationstests zur Überprüfung der reibungslosen Kommunikation zwischen Client und Server.</w:t>
      </w:r>
    </w:p>
    <w:p w14:paraId="6439F876" w14:textId="5948027E" w:rsidR="00E04829" w:rsidRPr="0026723D" w:rsidRDefault="00E04829" w:rsidP="0026723D">
      <w:pPr>
        <w:pStyle w:val="ListParagraph"/>
        <w:numPr>
          <w:ilvl w:val="0"/>
          <w:numId w:val="36"/>
        </w:numPr>
        <w:rPr>
          <w:lang w:val="de-DE"/>
        </w:rPr>
      </w:pPr>
      <w:r w:rsidRPr="0026723D">
        <w:rPr>
          <w:lang w:val="de-DE"/>
        </w:rPr>
        <w:t>Benutzerakzeptanztests in Zusammenarbeit mit Wedding Bliss zur Sicherstellung der Benutzerfreundlichkeit.</w:t>
      </w:r>
    </w:p>
    <w:p w14:paraId="1EFDA282" w14:textId="776E3FEE" w:rsidR="00E04829" w:rsidRDefault="00E04829" w:rsidP="0026723D">
      <w:pPr>
        <w:pStyle w:val="ListParagraph"/>
        <w:numPr>
          <w:ilvl w:val="1"/>
          <w:numId w:val="5"/>
        </w:numPr>
        <w:rPr>
          <w:lang w:val="de-DE"/>
        </w:rPr>
      </w:pPr>
      <w:r w:rsidRPr="0026723D">
        <w:rPr>
          <w:lang w:val="de-DE"/>
        </w:rPr>
        <w:t>Ergebnis: Vollständig getestetes System, bereit für letzte Anpassungen.</w:t>
      </w:r>
    </w:p>
    <w:p w14:paraId="342A9D94" w14:textId="77777777" w:rsidR="0026723D" w:rsidRPr="0026723D" w:rsidRDefault="0026723D" w:rsidP="0026723D">
      <w:pPr>
        <w:pStyle w:val="ListParagraph"/>
        <w:ind w:left="1440"/>
        <w:rPr>
          <w:lang w:val="de-DE"/>
        </w:rPr>
      </w:pPr>
    </w:p>
    <w:p w14:paraId="03500E53" w14:textId="7A833050" w:rsidR="00E04829" w:rsidRPr="00B739BF" w:rsidRDefault="00E04829" w:rsidP="0026723D">
      <w:pPr>
        <w:pStyle w:val="ListParagraph"/>
        <w:numPr>
          <w:ilvl w:val="0"/>
          <w:numId w:val="35"/>
        </w:numPr>
        <w:rPr>
          <w:b/>
          <w:bCs/>
          <w:lang w:val="de-DE"/>
        </w:rPr>
      </w:pPr>
      <w:r w:rsidRPr="00B739BF">
        <w:rPr>
          <w:b/>
          <w:bCs/>
          <w:lang w:val="de-DE"/>
        </w:rPr>
        <w:t>Release Candidate und Dokumentation</w:t>
      </w:r>
      <w:r w:rsidR="00EF5842">
        <w:rPr>
          <w:b/>
          <w:bCs/>
          <w:lang w:val="de-DE"/>
        </w:rPr>
        <w:t xml:space="preserve"> </w:t>
      </w:r>
      <w:r w:rsidR="00EF5842" w:rsidRPr="00EF5842">
        <w:rPr>
          <w:b/>
          <w:bCs/>
          <w:lang w:val="de-DE"/>
        </w:rPr>
        <w:t>(09.06.2025</w:t>
      </w:r>
      <w:r w:rsidR="00EF5842">
        <w:rPr>
          <w:b/>
          <w:bCs/>
          <w:lang w:val="de-DE"/>
        </w:rPr>
        <w:t>)</w:t>
      </w:r>
      <w:r w:rsidRPr="00B739BF">
        <w:rPr>
          <w:b/>
          <w:bCs/>
          <w:lang w:val="de-DE"/>
        </w:rPr>
        <w:t>:</w:t>
      </w:r>
    </w:p>
    <w:p w14:paraId="38D59584" w14:textId="77777777" w:rsidR="0026723D" w:rsidRPr="0026723D" w:rsidRDefault="0026723D" w:rsidP="0026723D">
      <w:pPr>
        <w:pStyle w:val="ListParagraph"/>
        <w:rPr>
          <w:lang w:val="de-DE"/>
        </w:rPr>
      </w:pPr>
    </w:p>
    <w:p w14:paraId="3142495D" w14:textId="18553116" w:rsidR="00E04829" w:rsidRPr="0026723D" w:rsidRDefault="00E04829" w:rsidP="0026723D">
      <w:pPr>
        <w:pStyle w:val="ListParagraph"/>
        <w:numPr>
          <w:ilvl w:val="1"/>
          <w:numId w:val="5"/>
        </w:numPr>
        <w:rPr>
          <w:lang w:val="de-DE"/>
        </w:rPr>
      </w:pPr>
      <w:r w:rsidRPr="0026723D">
        <w:rPr>
          <w:lang w:val="de-DE"/>
        </w:rPr>
        <w:t>Bereitstellung einer "Release Candidate"-Version zur finalen Überprüfung.</w:t>
      </w:r>
    </w:p>
    <w:p w14:paraId="57054C01" w14:textId="23EB8A78" w:rsidR="00E04829" w:rsidRPr="0026723D" w:rsidRDefault="00E04829" w:rsidP="0026723D">
      <w:pPr>
        <w:pStyle w:val="ListParagraph"/>
        <w:numPr>
          <w:ilvl w:val="1"/>
          <w:numId w:val="5"/>
        </w:numPr>
        <w:rPr>
          <w:lang w:val="de-DE"/>
        </w:rPr>
      </w:pPr>
      <w:r w:rsidRPr="0026723D">
        <w:rPr>
          <w:lang w:val="de-DE"/>
        </w:rPr>
        <w:t>Erstellung und Bereitstellung der Dokumentation, darunter:</w:t>
      </w:r>
    </w:p>
    <w:p w14:paraId="01419D55" w14:textId="798B938C" w:rsidR="00E04829" w:rsidRPr="0026723D" w:rsidRDefault="00E04829" w:rsidP="0026723D">
      <w:pPr>
        <w:pStyle w:val="ListParagraph"/>
        <w:numPr>
          <w:ilvl w:val="0"/>
          <w:numId w:val="38"/>
        </w:numPr>
        <w:rPr>
          <w:lang w:val="de-DE"/>
        </w:rPr>
      </w:pPr>
      <w:r w:rsidRPr="0026723D">
        <w:rPr>
          <w:lang w:val="de-DE"/>
        </w:rPr>
        <w:t>Anwenderdokumentation.</w:t>
      </w:r>
    </w:p>
    <w:p w14:paraId="4D3D669F" w14:textId="2531DABE" w:rsidR="00E04829" w:rsidRPr="0026723D" w:rsidRDefault="00E04829" w:rsidP="0026723D">
      <w:pPr>
        <w:pStyle w:val="ListParagraph"/>
        <w:numPr>
          <w:ilvl w:val="0"/>
          <w:numId w:val="38"/>
        </w:numPr>
        <w:rPr>
          <w:lang w:val="de-DE"/>
        </w:rPr>
      </w:pPr>
      <w:r w:rsidRPr="0026723D">
        <w:rPr>
          <w:lang w:val="de-DE"/>
        </w:rPr>
        <w:t>Entwicklerdokumentation (inkl. Javadoc).</w:t>
      </w:r>
    </w:p>
    <w:p w14:paraId="4796CA10" w14:textId="03AEE094" w:rsidR="00E04829" w:rsidRDefault="00E04829" w:rsidP="0026723D">
      <w:pPr>
        <w:pStyle w:val="ListParagraph"/>
        <w:numPr>
          <w:ilvl w:val="1"/>
          <w:numId w:val="5"/>
        </w:numPr>
        <w:rPr>
          <w:lang w:val="de-DE"/>
        </w:rPr>
      </w:pPr>
      <w:r w:rsidRPr="0026723D">
        <w:rPr>
          <w:lang w:val="de-DE"/>
        </w:rPr>
        <w:t>Ergebnis: Finalisierte Release-Version inklusive aller Dokumentationen.</w:t>
      </w:r>
    </w:p>
    <w:p w14:paraId="2197A52E" w14:textId="1E75C54E" w:rsidR="0026723D" w:rsidRPr="00B739BF" w:rsidRDefault="0026723D" w:rsidP="00B739BF">
      <w:pPr>
        <w:rPr>
          <w:lang w:val="de-DE"/>
        </w:rPr>
      </w:pPr>
    </w:p>
    <w:p w14:paraId="7ED2A71E" w14:textId="3E267F18" w:rsidR="00E04829" w:rsidRPr="00B739BF" w:rsidRDefault="00E04829" w:rsidP="0026723D">
      <w:pPr>
        <w:pStyle w:val="ListParagraph"/>
        <w:numPr>
          <w:ilvl w:val="0"/>
          <w:numId w:val="35"/>
        </w:numPr>
        <w:rPr>
          <w:b/>
          <w:bCs/>
          <w:lang w:val="de-DE"/>
        </w:rPr>
      </w:pPr>
      <w:r w:rsidRPr="00B739BF">
        <w:rPr>
          <w:b/>
          <w:bCs/>
          <w:lang w:val="de-DE"/>
        </w:rPr>
        <w:t>Übergabe und Support (23.06.2025):</w:t>
      </w:r>
    </w:p>
    <w:p w14:paraId="4E697125" w14:textId="77777777" w:rsidR="0026723D" w:rsidRPr="0026723D" w:rsidRDefault="0026723D" w:rsidP="0026723D">
      <w:pPr>
        <w:pStyle w:val="ListParagraph"/>
        <w:rPr>
          <w:lang w:val="de-DE"/>
        </w:rPr>
      </w:pPr>
    </w:p>
    <w:p w14:paraId="72622BE5" w14:textId="5EB2ED03" w:rsidR="00E04829" w:rsidRPr="0026723D" w:rsidRDefault="00E04829" w:rsidP="0026723D">
      <w:pPr>
        <w:pStyle w:val="ListParagraph"/>
        <w:numPr>
          <w:ilvl w:val="1"/>
          <w:numId w:val="5"/>
        </w:numPr>
        <w:rPr>
          <w:lang w:val="de-DE"/>
        </w:rPr>
      </w:pPr>
      <w:r w:rsidRPr="0026723D">
        <w:rPr>
          <w:lang w:val="de-DE"/>
        </w:rPr>
        <w:t>Schulung des Wedding Bliss-Personals zur Systemnutzung.</w:t>
      </w:r>
    </w:p>
    <w:p w14:paraId="5FFF9A9C" w14:textId="11B20BAA" w:rsidR="00E04829" w:rsidRPr="0026723D" w:rsidRDefault="00E04829" w:rsidP="0026723D">
      <w:pPr>
        <w:pStyle w:val="ListParagraph"/>
        <w:numPr>
          <w:ilvl w:val="1"/>
          <w:numId w:val="5"/>
        </w:numPr>
        <w:rPr>
          <w:lang w:val="de-DE"/>
        </w:rPr>
      </w:pPr>
      <w:r w:rsidRPr="0026723D">
        <w:rPr>
          <w:lang w:val="de-DE"/>
        </w:rPr>
        <w:t>Bereitstellung eines 6-monatigen Supportzeitraums zur Behebung von Problemen nach der Freigabe.</w:t>
      </w:r>
    </w:p>
    <w:p w14:paraId="25DFF310" w14:textId="548E9ED4" w:rsidR="00E04829" w:rsidRDefault="00E04829" w:rsidP="0026723D">
      <w:pPr>
        <w:pStyle w:val="ListParagraph"/>
        <w:numPr>
          <w:ilvl w:val="1"/>
          <w:numId w:val="5"/>
        </w:numPr>
        <w:rPr>
          <w:lang w:val="de-DE"/>
        </w:rPr>
      </w:pPr>
      <w:r w:rsidRPr="0026723D">
        <w:rPr>
          <w:lang w:val="de-DE"/>
        </w:rPr>
        <w:t>Ergebnis: Vollständig funktionsfähiges System und aktive Supportleistungen.</w:t>
      </w:r>
      <w:r w:rsidRPr="0026723D">
        <w:rPr>
          <w:lang w:val="de-DE"/>
        </w:rPr>
        <w:cr/>
      </w:r>
    </w:p>
    <w:p w14:paraId="4E05DC68" w14:textId="77777777" w:rsidR="002968EE" w:rsidRPr="002968EE" w:rsidRDefault="002968EE" w:rsidP="002968EE">
      <w:pPr>
        <w:pStyle w:val="Heading4"/>
        <w:rPr>
          <w:lang w:val="de-DE"/>
        </w:rPr>
      </w:pPr>
      <w:r w:rsidRPr="002968EE">
        <w:rPr>
          <w:lang w:val="de-DE"/>
        </w:rPr>
        <w:t>Fortschrittskontrolle und Berichterstattung</w:t>
      </w:r>
    </w:p>
    <w:p w14:paraId="13E1B42A" w14:textId="77777777" w:rsidR="002968EE" w:rsidRDefault="002968EE" w:rsidP="002968EE">
      <w:pPr>
        <w:rPr>
          <w:lang w:val="de-DE"/>
        </w:rPr>
      </w:pPr>
    </w:p>
    <w:p w14:paraId="688E0232" w14:textId="20D7A67D" w:rsidR="002968EE" w:rsidRPr="002968EE" w:rsidRDefault="002968EE" w:rsidP="002968EE">
      <w:pPr>
        <w:pStyle w:val="ListParagraph"/>
        <w:numPr>
          <w:ilvl w:val="0"/>
          <w:numId w:val="5"/>
        </w:numPr>
        <w:rPr>
          <w:lang w:val="de-DE"/>
        </w:rPr>
      </w:pPr>
      <w:r w:rsidRPr="002968EE">
        <w:rPr>
          <w:lang w:val="de-DE"/>
        </w:rPr>
        <w:t xml:space="preserve">Wöchentliche Fortschrittsberichte werden an Wedding Bliss übermittelt, mit Details </w:t>
      </w:r>
      <w:r>
        <w:rPr>
          <w:lang w:val="de-DE"/>
        </w:rPr>
        <w:t>z</w:t>
      </w:r>
      <w:r w:rsidRPr="002968EE">
        <w:rPr>
          <w:lang w:val="de-DE"/>
        </w:rPr>
        <w:t>u:</w:t>
      </w:r>
    </w:p>
    <w:p w14:paraId="2AF7324C" w14:textId="15817E97" w:rsidR="002968EE" w:rsidRPr="002968EE" w:rsidRDefault="002968EE" w:rsidP="002968EE">
      <w:pPr>
        <w:pStyle w:val="ListParagraph"/>
        <w:numPr>
          <w:ilvl w:val="2"/>
          <w:numId w:val="5"/>
        </w:numPr>
        <w:rPr>
          <w:lang w:val="de-DE"/>
        </w:rPr>
      </w:pPr>
      <w:r w:rsidRPr="002968EE">
        <w:rPr>
          <w:lang w:val="de-DE"/>
        </w:rPr>
        <w:t>Abgeschlossenen Aufgaben.</w:t>
      </w:r>
    </w:p>
    <w:p w14:paraId="68516A4B" w14:textId="0D0D00A3" w:rsidR="002968EE" w:rsidRPr="002968EE" w:rsidRDefault="002968EE" w:rsidP="002968EE">
      <w:pPr>
        <w:pStyle w:val="ListParagraph"/>
        <w:numPr>
          <w:ilvl w:val="2"/>
          <w:numId w:val="5"/>
        </w:numPr>
        <w:rPr>
          <w:lang w:val="de-DE"/>
        </w:rPr>
      </w:pPr>
      <w:r w:rsidRPr="002968EE">
        <w:rPr>
          <w:lang w:val="de-DE"/>
        </w:rPr>
        <w:t>Kommenden Meilensteinen.</w:t>
      </w:r>
    </w:p>
    <w:p w14:paraId="437BDB5A" w14:textId="5F72FB51" w:rsidR="002968EE" w:rsidRDefault="002968EE" w:rsidP="002968EE">
      <w:pPr>
        <w:pStyle w:val="ListParagraph"/>
        <w:numPr>
          <w:ilvl w:val="2"/>
          <w:numId w:val="5"/>
        </w:numPr>
        <w:rPr>
          <w:lang w:val="de-DE"/>
        </w:rPr>
      </w:pPr>
      <w:r w:rsidRPr="002968EE">
        <w:rPr>
          <w:lang w:val="de-DE"/>
        </w:rPr>
        <w:t>Erkannten Risiken oder Herausforderungen.</w:t>
      </w:r>
    </w:p>
    <w:p w14:paraId="7E2D5424" w14:textId="2D4E9CBF" w:rsidR="002968EE" w:rsidRDefault="002968EE" w:rsidP="002968EE">
      <w:pPr>
        <w:pStyle w:val="ListParagraph"/>
        <w:numPr>
          <w:ilvl w:val="0"/>
          <w:numId w:val="5"/>
        </w:numPr>
        <w:rPr>
          <w:lang w:val="de-DE"/>
        </w:rPr>
      </w:pPr>
      <w:r w:rsidRPr="002968EE">
        <w:rPr>
          <w:lang w:val="de-DE"/>
        </w:rPr>
        <w:t>Regelmäßige Meetings zur Fortschrittsprüfung und Klärung offener Fragen.</w:t>
      </w:r>
    </w:p>
    <w:p w14:paraId="37EBFF5E" w14:textId="77777777" w:rsidR="002968EE" w:rsidRDefault="002968EE" w:rsidP="002968EE">
      <w:pPr>
        <w:pStyle w:val="Heading4"/>
        <w:rPr>
          <w:lang w:val="de-DE"/>
        </w:rPr>
      </w:pPr>
    </w:p>
    <w:p w14:paraId="1F611066" w14:textId="2D1C761D" w:rsidR="002968EE" w:rsidRPr="002968EE" w:rsidRDefault="002968EE" w:rsidP="002968EE">
      <w:pPr>
        <w:pStyle w:val="Heading4"/>
        <w:rPr>
          <w:lang w:val="de-DE"/>
        </w:rPr>
      </w:pPr>
      <w:r w:rsidRPr="002968EE">
        <w:rPr>
          <w:lang w:val="de-DE"/>
        </w:rPr>
        <w:t>Kontrollparameter und Metriken</w:t>
      </w:r>
    </w:p>
    <w:p w14:paraId="3C8C1EBD" w14:textId="77777777" w:rsidR="002968EE" w:rsidRDefault="002968EE" w:rsidP="002968EE">
      <w:pPr>
        <w:rPr>
          <w:lang w:val="de-DE"/>
        </w:rPr>
      </w:pPr>
    </w:p>
    <w:p w14:paraId="69BEEBA0" w14:textId="3C971E2C" w:rsidR="002968EE" w:rsidRPr="002968EE" w:rsidRDefault="002968EE" w:rsidP="002968EE">
      <w:pPr>
        <w:pStyle w:val="ListParagraph"/>
        <w:numPr>
          <w:ilvl w:val="0"/>
          <w:numId w:val="5"/>
        </w:numPr>
        <w:rPr>
          <w:lang w:val="de-DE"/>
        </w:rPr>
      </w:pPr>
      <w:r w:rsidRPr="002968EE">
        <w:rPr>
          <w:lang w:val="de-DE"/>
        </w:rPr>
        <w:t>Der Fortschritt wird anhand messbarer Metriken verfolgt, wie:</w:t>
      </w:r>
    </w:p>
    <w:p w14:paraId="5C623968" w14:textId="7B1130C6" w:rsidR="002968EE" w:rsidRPr="002968EE" w:rsidRDefault="002968EE" w:rsidP="002968EE">
      <w:pPr>
        <w:pStyle w:val="ListParagraph"/>
        <w:numPr>
          <w:ilvl w:val="0"/>
          <w:numId w:val="44"/>
        </w:numPr>
        <w:rPr>
          <w:lang w:val="de-DE"/>
        </w:rPr>
      </w:pPr>
      <w:r w:rsidRPr="002968EE">
        <w:rPr>
          <w:lang w:val="de-DE"/>
        </w:rPr>
        <w:t>Abschluss funktionaler Features.</w:t>
      </w:r>
    </w:p>
    <w:p w14:paraId="3F413448" w14:textId="5118618B" w:rsidR="002968EE" w:rsidRPr="002968EE" w:rsidRDefault="002968EE" w:rsidP="002968EE">
      <w:pPr>
        <w:pStyle w:val="ListParagraph"/>
        <w:numPr>
          <w:ilvl w:val="0"/>
          <w:numId w:val="44"/>
        </w:numPr>
        <w:rPr>
          <w:lang w:val="de-DE"/>
        </w:rPr>
      </w:pPr>
      <w:r w:rsidRPr="002968EE">
        <w:rPr>
          <w:lang w:val="de-DE"/>
        </w:rPr>
        <w:t>Behebung von Fehlern während der Testphasen.</w:t>
      </w:r>
    </w:p>
    <w:p w14:paraId="437F7E68" w14:textId="6567E367" w:rsidR="002968EE" w:rsidRPr="002968EE" w:rsidRDefault="002968EE" w:rsidP="002968EE">
      <w:pPr>
        <w:pStyle w:val="ListParagraph"/>
        <w:numPr>
          <w:ilvl w:val="0"/>
          <w:numId w:val="44"/>
        </w:numPr>
        <w:rPr>
          <w:lang w:val="de-DE"/>
        </w:rPr>
      </w:pPr>
      <w:r w:rsidRPr="002968EE">
        <w:rPr>
          <w:lang w:val="de-DE"/>
        </w:rPr>
        <w:t>Systemleistungsbenchmarks (z. B. Antwortzeit für Client-Server-Anfragen).</w:t>
      </w:r>
    </w:p>
    <w:p w14:paraId="24750407" w14:textId="74FCC30A" w:rsidR="002D6DA6" w:rsidRPr="00420994" w:rsidRDefault="002968EE" w:rsidP="00420994">
      <w:pPr>
        <w:pStyle w:val="ListParagraph"/>
        <w:numPr>
          <w:ilvl w:val="0"/>
          <w:numId w:val="44"/>
        </w:numPr>
        <w:rPr>
          <w:lang w:val="de-DE"/>
        </w:rPr>
      </w:pPr>
      <w:r w:rsidRPr="002968EE">
        <w:rPr>
          <w:lang w:val="de-DE"/>
        </w:rPr>
        <w:t>Wachstumsmetriken des Codes (z. B. Lines of Code).</w:t>
      </w:r>
    </w:p>
    <w:p w14:paraId="31C56858" w14:textId="05A765F3" w:rsidR="0042353C" w:rsidRPr="000849FB" w:rsidRDefault="002968EE" w:rsidP="0042353C">
      <w:pPr>
        <w:pStyle w:val="ListParagraph"/>
        <w:numPr>
          <w:ilvl w:val="0"/>
          <w:numId w:val="5"/>
        </w:numPr>
        <w:rPr>
          <w:lang w:val="de-DE"/>
        </w:rPr>
      </w:pPr>
      <w:r w:rsidRPr="002968EE">
        <w:rPr>
          <w:lang w:val="de-DE"/>
        </w:rPr>
        <w:t>Berichte enthalten sowohl den tatsächlichen Fortschritt (Istwerte) als auch den geplanten Fortschritt (Sollwerte)</w:t>
      </w:r>
      <w:r w:rsidR="00C64F15">
        <w:rPr>
          <w:lang w:val="de-DE"/>
        </w:rPr>
        <w:t>.</w:t>
      </w:r>
      <w:r w:rsidR="002F2ABD" w:rsidRPr="000849FB">
        <w:rPr>
          <w:lang w:val="de-DE"/>
        </w:rPr>
        <w:br w:type="page"/>
      </w:r>
    </w:p>
    <w:p w14:paraId="5AE1D9F1" w14:textId="77777777" w:rsidR="0022733E" w:rsidRDefault="0022733E" w:rsidP="0022733E">
      <w:pPr>
        <w:pStyle w:val="Heading3"/>
        <w:rPr>
          <w:lang w:val="de-DE"/>
        </w:rPr>
      </w:pPr>
      <w:bookmarkStart w:id="56" w:name="_Toc187513456"/>
      <w:r w:rsidRPr="0022733E">
        <w:rPr>
          <w:lang w:val="de-DE"/>
        </w:rPr>
        <w:t>8 Entwicklungsumgebung</w:t>
      </w:r>
      <w:bookmarkEnd w:id="56"/>
    </w:p>
    <w:p w14:paraId="396C893E" w14:textId="77777777" w:rsidR="0022733E" w:rsidRPr="0022733E" w:rsidRDefault="0022733E" w:rsidP="0022733E">
      <w:pPr>
        <w:rPr>
          <w:lang w:val="de-DE"/>
        </w:rPr>
      </w:pPr>
    </w:p>
    <w:p w14:paraId="2572E1F9" w14:textId="77777777" w:rsidR="0022733E" w:rsidRDefault="0022733E" w:rsidP="0022733E">
      <w:pPr>
        <w:pStyle w:val="Heading5"/>
        <w:rPr>
          <w:lang w:val="de-DE"/>
        </w:rPr>
      </w:pPr>
      <w:r w:rsidRPr="0022733E">
        <w:rPr>
          <w:lang w:val="de-DE"/>
        </w:rPr>
        <w:t>8.1 Entwicklungsumgebung einrichten</w:t>
      </w:r>
    </w:p>
    <w:p w14:paraId="48000D17" w14:textId="77777777" w:rsidR="0022733E" w:rsidRPr="0022733E" w:rsidRDefault="0022733E" w:rsidP="0022733E">
      <w:pPr>
        <w:rPr>
          <w:lang w:val="de-DE"/>
        </w:rPr>
      </w:pPr>
    </w:p>
    <w:p w14:paraId="4353C4C1" w14:textId="77777777" w:rsidR="0022733E" w:rsidRDefault="0022733E" w:rsidP="0022733E">
      <w:pPr>
        <w:pStyle w:val="Heading4"/>
        <w:rPr>
          <w:lang w:val="de-DE"/>
        </w:rPr>
      </w:pPr>
      <w:r w:rsidRPr="0022733E">
        <w:rPr>
          <w:lang w:val="de-DE"/>
        </w:rPr>
        <w:t>8.1.1 Hardware-Anforderungen</w:t>
      </w:r>
    </w:p>
    <w:p w14:paraId="1EA36F95" w14:textId="77777777" w:rsidR="0022733E" w:rsidRPr="0022733E" w:rsidRDefault="0022733E" w:rsidP="0022733E">
      <w:pPr>
        <w:rPr>
          <w:lang w:val="de-DE"/>
        </w:rPr>
      </w:pPr>
    </w:p>
    <w:p w14:paraId="7FAFFBE6" w14:textId="77777777" w:rsidR="0022733E" w:rsidRDefault="0022733E" w:rsidP="0022733E">
      <w:pPr>
        <w:rPr>
          <w:lang w:val="de-DE"/>
        </w:rPr>
      </w:pPr>
      <w:r w:rsidRPr="0022733E">
        <w:rPr>
          <w:lang w:val="de-DE"/>
        </w:rPr>
        <w:t>Die Entwicklungsumgebung benötigt die folgende Hardware:</w:t>
      </w:r>
    </w:p>
    <w:p w14:paraId="3385AE76" w14:textId="77777777" w:rsidR="0022733E" w:rsidRPr="0022733E" w:rsidRDefault="0022733E" w:rsidP="0022733E">
      <w:pPr>
        <w:rPr>
          <w:lang w:val="de-DE"/>
        </w:rPr>
      </w:pPr>
    </w:p>
    <w:p w14:paraId="1D5F93F4" w14:textId="001CBC25" w:rsidR="0022733E" w:rsidRPr="0022733E" w:rsidRDefault="0022733E" w:rsidP="0022733E">
      <w:pPr>
        <w:pStyle w:val="ListParagraph"/>
        <w:numPr>
          <w:ilvl w:val="0"/>
          <w:numId w:val="8"/>
        </w:numPr>
        <w:rPr>
          <w:lang w:val="de-DE"/>
        </w:rPr>
      </w:pPr>
      <w:r w:rsidRPr="0022733E">
        <w:rPr>
          <w:lang w:val="de-DE"/>
        </w:rPr>
        <w:t xml:space="preserve">Prozessor: </w:t>
      </w:r>
      <w:r w:rsidR="00143BE4" w:rsidRPr="00143BE4">
        <w:rPr>
          <w:lang w:val="de-DE"/>
        </w:rPr>
        <w:t>Mind. Dual-Core mit 2 GHz</w:t>
      </w:r>
    </w:p>
    <w:p w14:paraId="76BBB29B" w14:textId="4026C4EC" w:rsidR="0022733E" w:rsidRPr="0022733E" w:rsidRDefault="0022733E" w:rsidP="0022733E">
      <w:pPr>
        <w:pStyle w:val="ListParagraph"/>
        <w:numPr>
          <w:ilvl w:val="0"/>
          <w:numId w:val="8"/>
        </w:numPr>
        <w:rPr>
          <w:lang w:val="de-DE"/>
        </w:rPr>
      </w:pPr>
      <w:r w:rsidRPr="0022733E">
        <w:rPr>
          <w:lang w:val="de-DE"/>
        </w:rPr>
        <w:t xml:space="preserve">Arbeitsspeicher: </w:t>
      </w:r>
      <w:r w:rsidR="00D35FA7">
        <w:rPr>
          <w:lang w:val="de-DE"/>
        </w:rPr>
        <w:t>4</w:t>
      </w:r>
      <w:r w:rsidRPr="0022733E">
        <w:rPr>
          <w:lang w:val="de-DE"/>
        </w:rPr>
        <w:t xml:space="preserve"> GB RAM</w:t>
      </w:r>
    </w:p>
    <w:p w14:paraId="75A06C4C" w14:textId="4FA237FC" w:rsidR="0022733E" w:rsidRPr="00D32A3D" w:rsidRDefault="0022733E" w:rsidP="0022733E">
      <w:pPr>
        <w:pStyle w:val="ListParagraph"/>
        <w:numPr>
          <w:ilvl w:val="0"/>
          <w:numId w:val="8"/>
        </w:numPr>
        <w:rPr>
          <w:lang w:val="de-DE"/>
        </w:rPr>
      </w:pPr>
      <w:r w:rsidRPr="00D32A3D">
        <w:rPr>
          <w:lang w:val="de-DE"/>
        </w:rPr>
        <w:t xml:space="preserve">Festplattenspeicher: Mindestens 10 GB freier Speicherplatz </w:t>
      </w:r>
    </w:p>
    <w:p w14:paraId="504F3073" w14:textId="77777777" w:rsidR="00D32A3D" w:rsidRPr="00D32A3D" w:rsidRDefault="00D32A3D" w:rsidP="00D32A3D">
      <w:pPr>
        <w:rPr>
          <w:lang w:val="de-DE"/>
        </w:rPr>
      </w:pPr>
    </w:p>
    <w:p w14:paraId="01161735" w14:textId="77777777" w:rsidR="0022733E" w:rsidRDefault="0022733E" w:rsidP="0022733E">
      <w:pPr>
        <w:pStyle w:val="Heading4"/>
        <w:rPr>
          <w:lang w:val="de-DE"/>
        </w:rPr>
      </w:pPr>
      <w:r w:rsidRPr="0022733E">
        <w:rPr>
          <w:lang w:val="de-DE"/>
        </w:rPr>
        <w:t>8.1.2 Software-Anforderungen</w:t>
      </w:r>
    </w:p>
    <w:p w14:paraId="719B7299" w14:textId="77777777" w:rsidR="0022733E" w:rsidRPr="0022733E" w:rsidRDefault="0022733E" w:rsidP="0022733E">
      <w:pPr>
        <w:rPr>
          <w:lang w:val="de-DE"/>
        </w:rPr>
      </w:pPr>
    </w:p>
    <w:p w14:paraId="55B7EA92" w14:textId="595E377D" w:rsidR="0022733E" w:rsidRPr="0022733E" w:rsidRDefault="0022733E" w:rsidP="0022733E">
      <w:pPr>
        <w:pStyle w:val="ListParagraph"/>
        <w:numPr>
          <w:ilvl w:val="0"/>
          <w:numId w:val="8"/>
        </w:numPr>
        <w:rPr>
          <w:lang w:val="de-DE"/>
        </w:rPr>
      </w:pPr>
      <w:r w:rsidRPr="0022733E">
        <w:rPr>
          <w:lang w:val="de-DE"/>
        </w:rPr>
        <w:t xml:space="preserve">Betriebssystem: </w:t>
      </w:r>
      <w:r w:rsidR="00D32A3D" w:rsidRPr="00D32A3D">
        <w:rPr>
          <w:lang w:val="de-DE"/>
        </w:rPr>
        <w:t>Windows 10+, macOS 10.15+, Linux</w:t>
      </w:r>
    </w:p>
    <w:p w14:paraId="495FF79C" w14:textId="08BD545F" w:rsidR="0022733E" w:rsidRPr="0022733E" w:rsidRDefault="0022733E" w:rsidP="0022733E">
      <w:pPr>
        <w:pStyle w:val="ListParagraph"/>
        <w:numPr>
          <w:ilvl w:val="0"/>
          <w:numId w:val="8"/>
        </w:numPr>
        <w:rPr>
          <w:lang w:val="de-DE"/>
        </w:rPr>
      </w:pPr>
      <w:r w:rsidRPr="0022733E">
        <w:rPr>
          <w:lang w:val="de-DE"/>
        </w:rPr>
        <w:t>Java Development Kit (JDK): Version 1.8 oder höher</w:t>
      </w:r>
    </w:p>
    <w:p w14:paraId="01AAEE66" w14:textId="625A7868" w:rsidR="0022733E" w:rsidRPr="0022733E" w:rsidRDefault="0022733E" w:rsidP="0022733E">
      <w:pPr>
        <w:pStyle w:val="ListParagraph"/>
        <w:numPr>
          <w:ilvl w:val="0"/>
          <w:numId w:val="8"/>
        </w:numPr>
        <w:rPr>
          <w:lang w:val="de-DE"/>
        </w:rPr>
      </w:pPr>
      <w:r w:rsidRPr="0022733E">
        <w:rPr>
          <w:lang w:val="de-DE"/>
        </w:rPr>
        <w:t>Java Runtime Environment (JRE): Für das Testen der Laufzeitumgebung</w:t>
      </w:r>
    </w:p>
    <w:p w14:paraId="2BECBC1F" w14:textId="3B78CF11" w:rsidR="0022733E" w:rsidRPr="0022733E" w:rsidRDefault="0022733E" w:rsidP="0022733E">
      <w:pPr>
        <w:pStyle w:val="ListParagraph"/>
        <w:numPr>
          <w:ilvl w:val="0"/>
          <w:numId w:val="8"/>
        </w:numPr>
        <w:rPr>
          <w:lang w:val="de-DE"/>
        </w:rPr>
      </w:pPr>
      <w:r w:rsidRPr="0022733E">
        <w:rPr>
          <w:lang w:val="de-DE"/>
        </w:rPr>
        <w:t>Datenbank (optional): MySQL 8.0 oder PostgreSQL 14</w:t>
      </w:r>
    </w:p>
    <w:p w14:paraId="0D50FFE5" w14:textId="13B5DE6D" w:rsidR="0022733E" w:rsidRPr="0022733E" w:rsidRDefault="0022733E" w:rsidP="0022733E">
      <w:pPr>
        <w:pStyle w:val="ListParagraph"/>
        <w:numPr>
          <w:ilvl w:val="0"/>
          <w:numId w:val="8"/>
        </w:numPr>
        <w:rPr>
          <w:lang w:val="de-DE"/>
        </w:rPr>
      </w:pPr>
      <w:r w:rsidRPr="0022733E">
        <w:rPr>
          <w:lang w:val="de-DE"/>
        </w:rPr>
        <w:t>Build-Tool: Maven oder Gradle</w:t>
      </w:r>
    </w:p>
    <w:p w14:paraId="4B592209" w14:textId="0010308F" w:rsidR="0022733E" w:rsidRDefault="0022733E" w:rsidP="0022733E">
      <w:pPr>
        <w:pStyle w:val="ListParagraph"/>
        <w:numPr>
          <w:ilvl w:val="0"/>
          <w:numId w:val="8"/>
        </w:numPr>
        <w:rPr>
          <w:lang w:val="de-DE"/>
        </w:rPr>
      </w:pPr>
      <w:r w:rsidRPr="007F5A5F">
        <w:rPr>
          <w:lang w:val="de-DE"/>
        </w:rPr>
        <w:t>IDE: IntelliJ IDEA</w:t>
      </w:r>
      <w:r w:rsidR="007F5A5F" w:rsidRPr="007F5A5F">
        <w:rPr>
          <w:lang w:val="de-DE"/>
        </w:rPr>
        <w:t xml:space="preserve">, </w:t>
      </w:r>
      <w:r w:rsidRPr="007F5A5F">
        <w:rPr>
          <w:lang w:val="de-DE"/>
        </w:rPr>
        <w:t xml:space="preserve">Eclipse, oder NetBeans </w:t>
      </w:r>
    </w:p>
    <w:p w14:paraId="581BADEF" w14:textId="77777777" w:rsidR="007F5A5F" w:rsidRPr="007F5A5F" w:rsidRDefault="007F5A5F" w:rsidP="00EB1CF8">
      <w:pPr>
        <w:pStyle w:val="ListParagraph"/>
        <w:ind w:left="1080"/>
        <w:rPr>
          <w:lang w:val="de-DE"/>
        </w:rPr>
      </w:pPr>
    </w:p>
    <w:p w14:paraId="140D052D" w14:textId="77777777" w:rsidR="0022733E" w:rsidRDefault="0022733E" w:rsidP="0022733E">
      <w:pPr>
        <w:pStyle w:val="Heading4"/>
        <w:rPr>
          <w:lang w:val="de-DE"/>
        </w:rPr>
      </w:pPr>
      <w:r w:rsidRPr="0022733E">
        <w:rPr>
          <w:lang w:val="de-DE"/>
        </w:rPr>
        <w:t>8.1.3 Frameworks und Technologien</w:t>
      </w:r>
    </w:p>
    <w:p w14:paraId="7C88D4FC" w14:textId="77777777" w:rsidR="0022733E" w:rsidRPr="0022733E" w:rsidRDefault="0022733E" w:rsidP="0022733E">
      <w:pPr>
        <w:rPr>
          <w:lang w:val="de-DE"/>
        </w:rPr>
      </w:pPr>
    </w:p>
    <w:p w14:paraId="528C5E9F" w14:textId="7565E44C" w:rsidR="0022733E" w:rsidRPr="0022733E" w:rsidRDefault="0022733E" w:rsidP="0022733E">
      <w:pPr>
        <w:pStyle w:val="ListParagraph"/>
        <w:numPr>
          <w:ilvl w:val="0"/>
          <w:numId w:val="8"/>
        </w:numPr>
        <w:rPr>
          <w:lang w:val="de-DE"/>
        </w:rPr>
      </w:pPr>
      <w:r w:rsidRPr="0022733E">
        <w:rPr>
          <w:lang w:val="de-DE"/>
        </w:rPr>
        <w:t>Backend: Spring Boot (Version 2.5 oder höher).</w:t>
      </w:r>
    </w:p>
    <w:p w14:paraId="6E16DA58" w14:textId="6124E72A" w:rsidR="0022733E" w:rsidRPr="0022733E" w:rsidRDefault="0022733E" w:rsidP="0022733E">
      <w:pPr>
        <w:pStyle w:val="ListParagraph"/>
        <w:numPr>
          <w:ilvl w:val="0"/>
          <w:numId w:val="8"/>
        </w:numPr>
        <w:rPr>
          <w:lang w:val="de-DE"/>
        </w:rPr>
      </w:pPr>
      <w:r w:rsidRPr="0022733E">
        <w:rPr>
          <w:lang w:val="de-DE"/>
        </w:rPr>
        <w:t>Frontend: Java Swing</w:t>
      </w:r>
    </w:p>
    <w:p w14:paraId="7DC340F9" w14:textId="061458EC" w:rsidR="0022733E" w:rsidRPr="0022733E" w:rsidRDefault="0022733E" w:rsidP="0022733E">
      <w:pPr>
        <w:pStyle w:val="ListParagraph"/>
        <w:numPr>
          <w:ilvl w:val="0"/>
          <w:numId w:val="8"/>
        </w:numPr>
        <w:rPr>
          <w:lang w:val="de-DE"/>
        </w:rPr>
      </w:pPr>
      <w:r w:rsidRPr="0022733E">
        <w:rPr>
          <w:lang w:val="de-DE"/>
        </w:rPr>
        <w:t xml:space="preserve">JSON: Bibliotheken wie Jackson oder Gson </w:t>
      </w:r>
    </w:p>
    <w:p w14:paraId="46A09CF3" w14:textId="192D433A" w:rsidR="0022733E" w:rsidRPr="0022733E" w:rsidRDefault="0022733E" w:rsidP="0022733E">
      <w:pPr>
        <w:pStyle w:val="ListParagraph"/>
        <w:numPr>
          <w:ilvl w:val="0"/>
          <w:numId w:val="8"/>
        </w:numPr>
        <w:rPr>
          <w:lang w:val="en-GB"/>
        </w:rPr>
      </w:pPr>
      <w:r w:rsidRPr="0022733E">
        <w:rPr>
          <w:lang w:val="en-GB"/>
        </w:rPr>
        <w:t>Test-Frameworks: JUnit 5, Mockito</w:t>
      </w:r>
    </w:p>
    <w:p w14:paraId="34E89C81" w14:textId="0CBF1221" w:rsidR="0022733E" w:rsidRPr="0022733E" w:rsidRDefault="0022733E" w:rsidP="0022733E">
      <w:pPr>
        <w:pStyle w:val="ListParagraph"/>
        <w:numPr>
          <w:ilvl w:val="0"/>
          <w:numId w:val="8"/>
        </w:numPr>
        <w:rPr>
          <w:lang w:val="de-DE"/>
        </w:rPr>
      </w:pPr>
      <w:r w:rsidRPr="0022733E">
        <w:rPr>
          <w:lang w:val="de-DE"/>
        </w:rPr>
        <w:t xml:space="preserve">Versionsverwaltung: Git </w:t>
      </w:r>
      <w:r w:rsidR="004309B1">
        <w:rPr>
          <w:lang w:val="de-DE"/>
        </w:rPr>
        <w:t>(</w:t>
      </w:r>
      <w:r w:rsidRPr="0022733E">
        <w:rPr>
          <w:lang w:val="de-DE"/>
        </w:rPr>
        <w:t>GitHub, GitLab oder Bitbucket</w:t>
      </w:r>
      <w:r w:rsidR="004309B1">
        <w:rPr>
          <w:lang w:val="de-DE"/>
        </w:rPr>
        <w:t>)</w:t>
      </w:r>
    </w:p>
    <w:p w14:paraId="49D5F0F1" w14:textId="3E0D040B" w:rsidR="0022733E" w:rsidRDefault="0022733E" w:rsidP="0022733E">
      <w:pPr>
        <w:pStyle w:val="ListParagraph"/>
        <w:numPr>
          <w:ilvl w:val="0"/>
          <w:numId w:val="8"/>
        </w:numPr>
        <w:rPr>
          <w:lang w:val="en-GB"/>
        </w:rPr>
      </w:pPr>
      <w:r w:rsidRPr="004309B1">
        <w:rPr>
          <w:lang w:val="en-GB"/>
        </w:rPr>
        <w:t xml:space="preserve">Build und CI/CD: Jenkins oder GitHub Actions </w:t>
      </w:r>
    </w:p>
    <w:p w14:paraId="76E959A9" w14:textId="77777777" w:rsidR="00EA4877" w:rsidRPr="00EA4877" w:rsidRDefault="00EA4877" w:rsidP="00EA4877">
      <w:pPr>
        <w:rPr>
          <w:lang w:val="en-GB"/>
        </w:rPr>
      </w:pPr>
    </w:p>
    <w:p w14:paraId="08C3F3AD" w14:textId="77777777" w:rsidR="0022733E" w:rsidRDefault="0022733E" w:rsidP="0022733E">
      <w:pPr>
        <w:pStyle w:val="Heading5"/>
        <w:rPr>
          <w:lang w:val="de-DE"/>
        </w:rPr>
      </w:pPr>
      <w:r w:rsidRPr="0022733E">
        <w:rPr>
          <w:lang w:val="de-DE"/>
        </w:rPr>
        <w:t>8.2 Projektstruktur</w:t>
      </w:r>
    </w:p>
    <w:p w14:paraId="7ECDB813" w14:textId="77777777" w:rsidR="0022733E" w:rsidRPr="0022733E" w:rsidRDefault="0022733E" w:rsidP="0022733E">
      <w:pPr>
        <w:rPr>
          <w:lang w:val="de-DE"/>
        </w:rPr>
      </w:pPr>
    </w:p>
    <w:p w14:paraId="681D036E" w14:textId="5185093A" w:rsidR="00810E15" w:rsidRPr="0022733E" w:rsidRDefault="0022733E">
      <w:pPr>
        <w:rPr>
          <w:lang w:val="de-DE"/>
        </w:rPr>
      </w:pPr>
      <w:r w:rsidRPr="0022733E">
        <w:rPr>
          <w:lang w:val="de-DE"/>
        </w:rPr>
        <w:t xml:space="preserve">Die Projektstruktur </w:t>
      </w:r>
      <w:r w:rsidR="000309DD">
        <w:rPr>
          <w:lang w:val="de-DE"/>
        </w:rPr>
        <w:t>folgt einer k</w:t>
      </w:r>
      <w:r w:rsidR="000309DD" w:rsidRPr="000309DD">
        <w:rPr>
          <w:lang w:val="de-DE"/>
        </w:rPr>
        <w:t>lare</w:t>
      </w:r>
      <w:r w:rsidR="000309DD">
        <w:rPr>
          <w:lang w:val="de-DE"/>
        </w:rPr>
        <w:t>n</w:t>
      </w:r>
      <w:r w:rsidR="000309DD" w:rsidRPr="000309DD">
        <w:rPr>
          <w:lang w:val="de-DE"/>
        </w:rPr>
        <w:t xml:space="preserve"> Ordnertrennung (Quellcode, Tests, Ressourcen, DB-Skripte, Doku); Build</w:t>
      </w:r>
      <w:r w:rsidR="000309DD">
        <w:rPr>
          <w:rFonts w:ascii="Gill Sans MT" w:hAnsi="Gill Sans MT" w:cs="Gill Sans MT"/>
          <w:lang w:val="de-DE"/>
        </w:rPr>
        <w:t>-</w:t>
      </w:r>
      <w:r w:rsidR="000309DD" w:rsidRPr="000309DD">
        <w:rPr>
          <w:lang w:val="de-DE"/>
        </w:rPr>
        <w:t xml:space="preserve">Konfigurationen und </w:t>
      </w:r>
      <w:r w:rsidR="000309DD" w:rsidRPr="000309DD">
        <w:rPr>
          <w:rFonts w:ascii="Gill Sans MT" w:hAnsi="Gill Sans MT" w:cs="Gill Sans MT"/>
          <w:lang w:val="de-DE"/>
        </w:rPr>
        <w:t>Ü</w:t>
      </w:r>
      <w:r w:rsidR="000309DD" w:rsidRPr="000309DD">
        <w:rPr>
          <w:lang w:val="de-DE"/>
        </w:rPr>
        <w:t>bersicht geh</w:t>
      </w:r>
      <w:r w:rsidR="000309DD" w:rsidRPr="000309DD">
        <w:rPr>
          <w:rFonts w:ascii="Gill Sans MT" w:hAnsi="Gill Sans MT" w:cs="Gill Sans MT"/>
          <w:lang w:val="de-DE"/>
        </w:rPr>
        <w:t>ö</w:t>
      </w:r>
      <w:r w:rsidR="000309DD" w:rsidRPr="000309DD">
        <w:rPr>
          <w:lang w:val="de-DE"/>
        </w:rPr>
        <w:t xml:space="preserve">ren dazu. </w:t>
      </w:r>
    </w:p>
    <w:p w14:paraId="7BCB5600" w14:textId="77777777" w:rsidR="0022733E" w:rsidRDefault="0022733E" w:rsidP="0022733E">
      <w:pPr>
        <w:rPr>
          <w:lang w:val="de-DE"/>
        </w:rPr>
      </w:pPr>
    </w:p>
    <w:p w14:paraId="42AF446C" w14:textId="77777777" w:rsidR="0022733E" w:rsidRDefault="0022733E" w:rsidP="0022733E">
      <w:pPr>
        <w:pStyle w:val="Heading5"/>
        <w:rPr>
          <w:lang w:val="de-DE"/>
        </w:rPr>
      </w:pPr>
      <w:r w:rsidRPr="0022733E">
        <w:rPr>
          <w:lang w:val="de-DE"/>
        </w:rPr>
        <w:t>8.3 Entwicklungsprozess</w:t>
      </w:r>
    </w:p>
    <w:p w14:paraId="391899E7" w14:textId="77777777" w:rsidR="0022733E" w:rsidRPr="0022733E" w:rsidRDefault="0022733E" w:rsidP="0022733E">
      <w:pPr>
        <w:rPr>
          <w:lang w:val="de-DE"/>
        </w:rPr>
      </w:pPr>
    </w:p>
    <w:p w14:paraId="6B3694B2" w14:textId="7069A529" w:rsidR="0022733E" w:rsidRPr="00C63ADE" w:rsidRDefault="0022733E" w:rsidP="00C63ADE">
      <w:pPr>
        <w:pStyle w:val="ListParagraph"/>
        <w:numPr>
          <w:ilvl w:val="0"/>
          <w:numId w:val="16"/>
        </w:numPr>
        <w:rPr>
          <w:lang w:val="de-DE"/>
        </w:rPr>
      </w:pPr>
      <w:r w:rsidRPr="0022733E">
        <w:rPr>
          <w:lang w:val="de-DE"/>
        </w:rPr>
        <w:t>Prototyp</w:t>
      </w:r>
      <w:r w:rsidR="00C63ADE">
        <w:rPr>
          <w:lang w:val="de-DE"/>
        </w:rPr>
        <w:t xml:space="preserve">: </w:t>
      </w:r>
      <w:r w:rsidR="00C63ADE" w:rsidRPr="00C63ADE">
        <w:rPr>
          <w:lang w:val="de-DE"/>
        </w:rPr>
        <w:t>Statische JSON-Daten, einfache GUI, lokale Kommunikation</w:t>
      </w:r>
    </w:p>
    <w:p w14:paraId="2E3F8FE6" w14:textId="54A8348C" w:rsidR="0022733E" w:rsidRPr="0022733E" w:rsidRDefault="0022733E" w:rsidP="0022733E">
      <w:pPr>
        <w:pStyle w:val="ListParagraph"/>
        <w:numPr>
          <w:ilvl w:val="0"/>
          <w:numId w:val="16"/>
        </w:numPr>
        <w:rPr>
          <w:lang w:val="de-DE"/>
        </w:rPr>
      </w:pPr>
      <w:r w:rsidRPr="0022733E">
        <w:rPr>
          <w:lang w:val="de-DE"/>
        </w:rPr>
        <w:t>Release</w:t>
      </w:r>
      <w:r w:rsidR="00552B89">
        <w:rPr>
          <w:lang w:val="de-DE"/>
        </w:rPr>
        <w:t xml:space="preserve">: </w:t>
      </w:r>
      <w:r w:rsidR="00552B89" w:rsidRPr="00552B89">
        <w:rPr>
          <w:lang w:val="de-DE"/>
        </w:rPr>
        <w:t>Systemoptimierung, Dokumentation, Akzeptanztests</w:t>
      </w:r>
    </w:p>
    <w:p w14:paraId="7909D1AB" w14:textId="77777777" w:rsidR="0022733E" w:rsidRPr="0022733E" w:rsidRDefault="0022733E" w:rsidP="0022733E">
      <w:pPr>
        <w:rPr>
          <w:lang w:val="de-DE"/>
        </w:rPr>
      </w:pPr>
    </w:p>
    <w:p w14:paraId="354127D6" w14:textId="77777777" w:rsidR="0022733E" w:rsidRPr="0022733E" w:rsidRDefault="0022733E" w:rsidP="0022733E">
      <w:pPr>
        <w:pStyle w:val="Heading5"/>
        <w:rPr>
          <w:lang w:val="de-DE"/>
        </w:rPr>
      </w:pPr>
      <w:r w:rsidRPr="0022733E">
        <w:rPr>
          <w:lang w:val="de-DE"/>
        </w:rPr>
        <w:t>8.4 Lokale Umgebung konfigurieren</w:t>
      </w:r>
    </w:p>
    <w:p w14:paraId="26211D55" w14:textId="77777777" w:rsidR="0022733E" w:rsidRDefault="0022733E" w:rsidP="0022733E">
      <w:pPr>
        <w:rPr>
          <w:lang w:val="de-DE"/>
        </w:rPr>
      </w:pPr>
    </w:p>
    <w:p w14:paraId="33812FF3" w14:textId="7B51233A" w:rsidR="00AA0D50" w:rsidRPr="00AA0D50" w:rsidRDefault="00AA0D50" w:rsidP="00AA0D50">
      <w:pPr>
        <w:pStyle w:val="ListParagraph"/>
        <w:numPr>
          <w:ilvl w:val="0"/>
          <w:numId w:val="45"/>
        </w:numPr>
        <w:rPr>
          <w:lang w:val="de-DE"/>
        </w:rPr>
      </w:pPr>
      <w:r w:rsidRPr="00AA0D50">
        <w:rPr>
          <w:b/>
          <w:bCs/>
          <w:lang w:val="de-DE"/>
        </w:rPr>
        <w:t>Server-Setup</w:t>
      </w:r>
      <w:r w:rsidRPr="00AA0D50">
        <w:rPr>
          <w:lang w:val="de-DE"/>
        </w:rPr>
        <w:t xml:space="preserve">: JDK installieren, Spring Boot konfigurieren, JSON-Schnittstellen einrichten </w:t>
      </w:r>
    </w:p>
    <w:p w14:paraId="7E195444" w14:textId="5121777B" w:rsidR="00AA0D50" w:rsidRPr="00AA0D50" w:rsidRDefault="00AA0D50" w:rsidP="00AA0D50">
      <w:pPr>
        <w:pStyle w:val="ListParagraph"/>
        <w:numPr>
          <w:ilvl w:val="0"/>
          <w:numId w:val="45"/>
        </w:numPr>
        <w:rPr>
          <w:lang w:val="de-DE"/>
        </w:rPr>
      </w:pPr>
      <w:r w:rsidRPr="00AA0D50">
        <w:rPr>
          <w:b/>
          <w:bCs/>
          <w:lang w:val="de-DE"/>
        </w:rPr>
        <w:t>Client-Setup:</w:t>
      </w:r>
      <w:r w:rsidRPr="00AA0D50">
        <w:rPr>
          <w:lang w:val="de-DE"/>
        </w:rPr>
        <w:t xml:space="preserve"> Java-Swing-GUI für Gästelisten &amp; Formulare </w:t>
      </w:r>
    </w:p>
    <w:p w14:paraId="2819F60C" w14:textId="5F5BC3C2" w:rsidR="00667299" w:rsidRPr="00E854B4" w:rsidRDefault="00AA0D50" w:rsidP="00E854B4">
      <w:pPr>
        <w:pStyle w:val="ListParagraph"/>
        <w:numPr>
          <w:ilvl w:val="0"/>
          <w:numId w:val="45"/>
        </w:numPr>
        <w:rPr>
          <w:lang w:val="de-DE"/>
        </w:rPr>
      </w:pPr>
      <w:r w:rsidRPr="00AA0D50">
        <w:rPr>
          <w:b/>
          <w:bCs/>
          <w:lang w:val="de-DE"/>
        </w:rPr>
        <w:t>Optional DB:</w:t>
      </w:r>
      <w:r w:rsidRPr="00AA0D50">
        <w:rPr>
          <w:lang w:val="de-DE"/>
        </w:rPr>
        <w:t xml:space="preserve"> MySQL/PostgreSQL installieren, Tabellen einrichten</w:t>
      </w:r>
      <w:r w:rsidR="00667299" w:rsidRPr="00E854B4">
        <w:rPr>
          <w:lang w:val="de-DE"/>
        </w:rPr>
        <w:br w:type="page"/>
      </w:r>
    </w:p>
    <w:p w14:paraId="0B9088E2" w14:textId="6648FDB1" w:rsidR="00B95DF4" w:rsidRDefault="00667299" w:rsidP="00C85332">
      <w:pPr>
        <w:pStyle w:val="Heading3"/>
        <w:jc w:val="both"/>
        <w:rPr>
          <w:lang w:val="de-DE"/>
        </w:rPr>
      </w:pPr>
      <w:r>
        <w:rPr>
          <w:lang w:val="de-DE"/>
        </w:rPr>
        <w:t>9.Glossar</w:t>
      </w:r>
    </w:p>
    <w:p w14:paraId="0EA0CD1B" w14:textId="77777777" w:rsidR="00585172" w:rsidRDefault="00585172" w:rsidP="00585172">
      <w:pPr>
        <w:rPr>
          <w:lang w:val="de-DE"/>
        </w:rPr>
      </w:pPr>
    </w:p>
    <w:p w14:paraId="0F2731A1" w14:textId="6DA7B3D8" w:rsidR="00981B4D" w:rsidRPr="00981B4D" w:rsidRDefault="00585172" w:rsidP="00585172">
      <w:pPr>
        <w:rPr>
          <w:b/>
          <w:bCs/>
          <w:lang w:val="de-DE"/>
        </w:rPr>
      </w:pPr>
      <w:r w:rsidRPr="00981B4D">
        <w:rPr>
          <w:b/>
          <w:bCs/>
          <w:lang w:val="de-DE"/>
        </w:rPr>
        <w:t>Administrator</w:t>
      </w:r>
    </w:p>
    <w:p w14:paraId="2A3292D3" w14:textId="77777777" w:rsidR="00585172" w:rsidRDefault="00585172" w:rsidP="00585172">
      <w:pPr>
        <w:rPr>
          <w:lang w:val="de-DE"/>
        </w:rPr>
      </w:pPr>
      <w:r w:rsidRPr="00585172">
        <w:rPr>
          <w:lang w:val="de-DE"/>
        </w:rPr>
        <w:t>Verantwortliche Person, die die Anwendung installiert, konfiguriert und verwaltet.</w:t>
      </w:r>
    </w:p>
    <w:p w14:paraId="28E18668" w14:textId="77777777" w:rsidR="00981B4D" w:rsidRPr="00585172" w:rsidRDefault="00981B4D" w:rsidP="00585172">
      <w:pPr>
        <w:rPr>
          <w:lang w:val="de-DE"/>
        </w:rPr>
      </w:pPr>
    </w:p>
    <w:p w14:paraId="713772FB" w14:textId="77777777" w:rsidR="00585172" w:rsidRPr="00981B4D" w:rsidRDefault="00585172" w:rsidP="00585172">
      <w:pPr>
        <w:rPr>
          <w:b/>
          <w:bCs/>
          <w:lang w:val="de-DE"/>
        </w:rPr>
      </w:pPr>
      <w:r w:rsidRPr="00981B4D">
        <w:rPr>
          <w:b/>
          <w:bCs/>
          <w:lang w:val="de-DE"/>
        </w:rPr>
        <w:t>Arbeitsspeicher (RAM)</w:t>
      </w:r>
    </w:p>
    <w:p w14:paraId="5CD36882" w14:textId="65E5DA93" w:rsidR="00585172" w:rsidRDefault="00585172" w:rsidP="00585172">
      <w:pPr>
        <w:rPr>
          <w:lang w:val="de-DE"/>
        </w:rPr>
      </w:pPr>
      <w:r w:rsidRPr="00585172">
        <w:rPr>
          <w:lang w:val="de-DE"/>
        </w:rPr>
        <w:t>Hardwarekomponente, die temporär Daten speichert, die während der Ausführung der Anwendung benötigt werden.</w:t>
      </w:r>
    </w:p>
    <w:p w14:paraId="3D32EE1E" w14:textId="77777777" w:rsidR="00981B4D" w:rsidRPr="00585172" w:rsidRDefault="00981B4D" w:rsidP="00585172">
      <w:pPr>
        <w:rPr>
          <w:lang w:val="de-DE"/>
        </w:rPr>
      </w:pPr>
    </w:p>
    <w:p w14:paraId="355D3E09" w14:textId="77777777" w:rsidR="00585172" w:rsidRPr="00981B4D" w:rsidRDefault="00585172" w:rsidP="00585172">
      <w:pPr>
        <w:rPr>
          <w:b/>
          <w:bCs/>
          <w:lang w:val="de-DE"/>
        </w:rPr>
      </w:pPr>
      <w:r w:rsidRPr="00981B4D">
        <w:rPr>
          <w:b/>
          <w:bCs/>
          <w:lang w:val="de-DE"/>
        </w:rPr>
        <w:t>Benutzeroberfläche (GUI)</w:t>
      </w:r>
    </w:p>
    <w:p w14:paraId="081AEC1E" w14:textId="280E6D55" w:rsidR="00585172" w:rsidRPr="00585172" w:rsidRDefault="00585172" w:rsidP="00585172">
      <w:pPr>
        <w:rPr>
          <w:lang w:val="de-DE"/>
        </w:rPr>
      </w:pPr>
      <w:r w:rsidRPr="00585172">
        <w:rPr>
          <w:lang w:val="de-DE"/>
        </w:rPr>
        <w:t>Die grafische Schnittstelle der Anwendung, über die Nutzer mit dem System interagieren können. Im Projekt wird Java Swing verwendet.</w:t>
      </w:r>
    </w:p>
    <w:p w14:paraId="005DC2FF" w14:textId="77777777" w:rsidR="00981B4D" w:rsidRDefault="00981B4D" w:rsidP="00585172">
      <w:pPr>
        <w:rPr>
          <w:lang w:val="de-DE"/>
        </w:rPr>
      </w:pPr>
    </w:p>
    <w:p w14:paraId="0BE0EE27" w14:textId="3DFF25E6" w:rsidR="00585172" w:rsidRPr="00981B4D" w:rsidRDefault="00585172" w:rsidP="00585172">
      <w:pPr>
        <w:rPr>
          <w:b/>
          <w:bCs/>
          <w:lang w:val="de-DE"/>
        </w:rPr>
      </w:pPr>
      <w:r w:rsidRPr="00981B4D">
        <w:rPr>
          <w:b/>
          <w:bCs/>
          <w:lang w:val="de-DE"/>
        </w:rPr>
        <w:t>Client</w:t>
      </w:r>
    </w:p>
    <w:p w14:paraId="28395894" w14:textId="54654846" w:rsidR="00585172" w:rsidRPr="00585172" w:rsidRDefault="00585172" w:rsidP="00585172">
      <w:pPr>
        <w:rPr>
          <w:lang w:val="de-DE"/>
        </w:rPr>
      </w:pPr>
      <w:r w:rsidRPr="00585172">
        <w:rPr>
          <w:lang w:val="de-DE"/>
        </w:rPr>
        <w:t>Die Anwendung, die von Gästen und Wedding Bliss zur Eingabe und Verwaltung von Daten genutzt wird.</w:t>
      </w:r>
    </w:p>
    <w:p w14:paraId="27827F95" w14:textId="77777777" w:rsidR="00981B4D" w:rsidRDefault="00981B4D" w:rsidP="00585172">
      <w:pPr>
        <w:rPr>
          <w:lang w:val="de-DE"/>
        </w:rPr>
      </w:pPr>
    </w:p>
    <w:p w14:paraId="3B07F2DE" w14:textId="4C850E4D" w:rsidR="00585172" w:rsidRPr="00981B4D" w:rsidRDefault="00585172" w:rsidP="00585172">
      <w:pPr>
        <w:rPr>
          <w:b/>
          <w:bCs/>
          <w:lang w:val="de-DE"/>
        </w:rPr>
      </w:pPr>
      <w:r w:rsidRPr="00981B4D">
        <w:rPr>
          <w:b/>
          <w:bCs/>
          <w:lang w:val="de-DE"/>
        </w:rPr>
        <w:t>Compiler</w:t>
      </w:r>
    </w:p>
    <w:p w14:paraId="3AFD04F7" w14:textId="77777777" w:rsidR="00585172" w:rsidRPr="00585172" w:rsidRDefault="00585172" w:rsidP="00585172">
      <w:pPr>
        <w:rPr>
          <w:lang w:val="de-DE"/>
        </w:rPr>
      </w:pPr>
      <w:r w:rsidRPr="00585172">
        <w:rPr>
          <w:lang w:val="de-DE"/>
        </w:rPr>
        <w:t>Ein Programm, das Quellcode in ausführbaren Code übersetzt.</w:t>
      </w:r>
    </w:p>
    <w:p w14:paraId="2F483C47" w14:textId="77777777" w:rsidR="00981B4D" w:rsidRDefault="00981B4D" w:rsidP="00585172">
      <w:pPr>
        <w:rPr>
          <w:lang w:val="de-DE"/>
        </w:rPr>
      </w:pPr>
    </w:p>
    <w:p w14:paraId="17B45B2A" w14:textId="4C929AC4" w:rsidR="00585172" w:rsidRPr="00981B4D" w:rsidRDefault="00585172" w:rsidP="00585172">
      <w:pPr>
        <w:rPr>
          <w:b/>
          <w:bCs/>
          <w:lang w:val="de-DE"/>
        </w:rPr>
      </w:pPr>
      <w:r w:rsidRPr="00981B4D">
        <w:rPr>
          <w:b/>
          <w:bCs/>
          <w:lang w:val="de-DE"/>
        </w:rPr>
        <w:t>Datenbank</w:t>
      </w:r>
    </w:p>
    <w:p w14:paraId="6BC45482" w14:textId="013D38ED" w:rsidR="00585172" w:rsidRPr="00585172" w:rsidRDefault="00585172" w:rsidP="00585172">
      <w:pPr>
        <w:rPr>
          <w:lang w:val="de-DE"/>
        </w:rPr>
      </w:pPr>
      <w:r w:rsidRPr="00585172">
        <w:rPr>
          <w:lang w:val="de-DE"/>
        </w:rPr>
        <w:t>Optionale Komponente zur Speicherung und Verwaltung von dynamischen Gästedaten, z. B. MySQL oder PostgreSQL.</w:t>
      </w:r>
    </w:p>
    <w:p w14:paraId="18D7B975" w14:textId="77777777" w:rsidR="00981B4D" w:rsidRDefault="00981B4D" w:rsidP="00585172">
      <w:pPr>
        <w:rPr>
          <w:lang w:val="de-DE"/>
        </w:rPr>
      </w:pPr>
    </w:p>
    <w:p w14:paraId="65EAFD7B" w14:textId="24BD9A5D" w:rsidR="00585172" w:rsidRPr="00981B4D" w:rsidRDefault="00585172" w:rsidP="00585172">
      <w:pPr>
        <w:rPr>
          <w:b/>
          <w:bCs/>
          <w:lang w:val="de-DE"/>
        </w:rPr>
      </w:pPr>
      <w:r w:rsidRPr="00981B4D">
        <w:rPr>
          <w:b/>
          <w:bCs/>
          <w:lang w:val="de-DE"/>
        </w:rPr>
        <w:t>Festplattenspeicher</w:t>
      </w:r>
    </w:p>
    <w:p w14:paraId="030B3413" w14:textId="77777777" w:rsidR="00585172" w:rsidRPr="00585172" w:rsidRDefault="00585172" w:rsidP="00585172">
      <w:pPr>
        <w:rPr>
          <w:lang w:val="de-DE"/>
        </w:rPr>
      </w:pPr>
      <w:r w:rsidRPr="00585172">
        <w:rPr>
          <w:lang w:val="de-DE"/>
        </w:rPr>
        <w:t>Physischer Speicherplatz auf einem Computer.</w:t>
      </w:r>
    </w:p>
    <w:p w14:paraId="3CDB3AD2" w14:textId="77777777" w:rsidR="00981B4D" w:rsidRDefault="00981B4D" w:rsidP="00585172">
      <w:pPr>
        <w:rPr>
          <w:lang w:val="de-DE"/>
        </w:rPr>
      </w:pPr>
    </w:p>
    <w:p w14:paraId="5FD96EF4" w14:textId="26F26A0D" w:rsidR="00585172" w:rsidRPr="00981B4D" w:rsidRDefault="00585172" w:rsidP="00585172">
      <w:pPr>
        <w:rPr>
          <w:b/>
          <w:bCs/>
          <w:lang w:val="de-DE"/>
        </w:rPr>
      </w:pPr>
      <w:r w:rsidRPr="00981B4D">
        <w:rPr>
          <w:b/>
          <w:bCs/>
          <w:lang w:val="de-DE"/>
        </w:rPr>
        <w:t>Frontend</w:t>
      </w:r>
    </w:p>
    <w:p w14:paraId="2DAAA11E" w14:textId="416C4E10" w:rsidR="00585172" w:rsidRPr="00585172" w:rsidRDefault="00585172" w:rsidP="00585172">
      <w:pPr>
        <w:rPr>
          <w:lang w:val="de-DE"/>
        </w:rPr>
      </w:pPr>
      <w:r w:rsidRPr="00585172">
        <w:rPr>
          <w:lang w:val="de-DE"/>
        </w:rPr>
        <w:t>Der Teil der Anwendung, der vom Benutzer gesehen und genutzt wird, wie die grafische Oberfläche.</w:t>
      </w:r>
    </w:p>
    <w:p w14:paraId="377B26EB" w14:textId="77777777" w:rsidR="00981B4D" w:rsidRDefault="00981B4D" w:rsidP="00585172">
      <w:pPr>
        <w:rPr>
          <w:lang w:val="de-DE"/>
        </w:rPr>
      </w:pPr>
    </w:p>
    <w:p w14:paraId="05F3B9F1" w14:textId="72FB8DC8" w:rsidR="00585172" w:rsidRPr="00981B4D" w:rsidRDefault="00585172" w:rsidP="00585172">
      <w:pPr>
        <w:rPr>
          <w:b/>
          <w:bCs/>
          <w:lang w:val="de-DE"/>
        </w:rPr>
      </w:pPr>
      <w:r w:rsidRPr="00981B4D">
        <w:rPr>
          <w:b/>
          <w:bCs/>
          <w:lang w:val="de-DE"/>
        </w:rPr>
        <w:t>Git</w:t>
      </w:r>
    </w:p>
    <w:p w14:paraId="7231154F" w14:textId="77777777" w:rsidR="00585172" w:rsidRPr="00585172" w:rsidRDefault="00585172" w:rsidP="00585172">
      <w:pPr>
        <w:rPr>
          <w:lang w:val="de-DE"/>
        </w:rPr>
      </w:pPr>
      <w:r w:rsidRPr="00585172">
        <w:rPr>
          <w:lang w:val="de-DE"/>
        </w:rPr>
        <w:t>Versionskontrollsystem, das Änderungen am Quellcode verfolgt und verwaltet.</w:t>
      </w:r>
    </w:p>
    <w:p w14:paraId="745C9A70" w14:textId="77777777" w:rsidR="00981B4D" w:rsidRDefault="00981B4D" w:rsidP="00585172">
      <w:pPr>
        <w:rPr>
          <w:lang w:val="de-DE"/>
        </w:rPr>
      </w:pPr>
    </w:p>
    <w:p w14:paraId="600B71D5" w14:textId="0A90E98E" w:rsidR="00585172" w:rsidRPr="00981B4D" w:rsidRDefault="00585172" w:rsidP="00585172">
      <w:pPr>
        <w:rPr>
          <w:b/>
          <w:bCs/>
          <w:lang w:val="de-DE"/>
        </w:rPr>
      </w:pPr>
      <w:r w:rsidRPr="00981B4D">
        <w:rPr>
          <w:b/>
          <w:bCs/>
          <w:lang w:val="de-DE"/>
        </w:rPr>
        <w:t>JSON (JavaScript Object Notation)</w:t>
      </w:r>
    </w:p>
    <w:p w14:paraId="15FB3958" w14:textId="0B2A465D" w:rsidR="00585172" w:rsidRDefault="00585172" w:rsidP="00585172">
      <w:pPr>
        <w:rPr>
          <w:lang w:val="de-DE"/>
        </w:rPr>
      </w:pPr>
      <w:r w:rsidRPr="00585172">
        <w:rPr>
          <w:lang w:val="de-DE"/>
        </w:rPr>
        <w:t xml:space="preserve">Ein leichtgewichtiges Datenformat, das zur Kommunikation zwischen Server und Client genutzt </w:t>
      </w:r>
      <w:r>
        <w:rPr>
          <w:lang w:val="de-DE"/>
        </w:rPr>
        <w:t>w</w:t>
      </w:r>
      <w:r w:rsidRPr="00585172">
        <w:rPr>
          <w:lang w:val="de-DE"/>
        </w:rPr>
        <w:t>ird</w:t>
      </w:r>
    </w:p>
    <w:p w14:paraId="020903B7" w14:textId="77777777" w:rsidR="00981B4D" w:rsidRDefault="00981B4D" w:rsidP="00585172">
      <w:pPr>
        <w:rPr>
          <w:lang w:val="de-DE"/>
        </w:rPr>
      </w:pPr>
    </w:p>
    <w:p w14:paraId="0F3DDE1F" w14:textId="1F9DC130" w:rsidR="00585172" w:rsidRPr="00981B4D" w:rsidRDefault="00585172" w:rsidP="00585172">
      <w:pPr>
        <w:rPr>
          <w:b/>
          <w:bCs/>
          <w:lang w:val="de-DE"/>
        </w:rPr>
      </w:pPr>
      <w:r w:rsidRPr="00981B4D">
        <w:rPr>
          <w:b/>
          <w:bCs/>
          <w:lang w:val="de-DE"/>
        </w:rPr>
        <w:t>Javadoc</w:t>
      </w:r>
    </w:p>
    <w:p w14:paraId="4AABF993" w14:textId="2EE03C94" w:rsidR="00585172" w:rsidRPr="00981B4D" w:rsidRDefault="00585172" w:rsidP="00585172">
      <w:pPr>
        <w:rPr>
          <w:lang w:val="de-DE"/>
        </w:rPr>
      </w:pPr>
      <w:r w:rsidRPr="00585172">
        <w:rPr>
          <w:lang w:val="de-DE"/>
        </w:rPr>
        <w:t xml:space="preserve">Ein Tool zur Erstellung von Entwicklerdokumentationen in HTML, basierend auf Kommentaren im </w:t>
      </w:r>
      <w:r w:rsidRPr="00981B4D">
        <w:rPr>
          <w:lang w:val="de-DE"/>
        </w:rPr>
        <w:t>Quellcode.</w:t>
      </w:r>
    </w:p>
    <w:p w14:paraId="44DEB10A" w14:textId="77777777" w:rsidR="00981B4D" w:rsidRDefault="00981B4D" w:rsidP="00585172">
      <w:pPr>
        <w:rPr>
          <w:lang w:val="de-DE"/>
        </w:rPr>
      </w:pPr>
    </w:p>
    <w:p w14:paraId="42926201" w14:textId="6B80BCFA" w:rsidR="00585172" w:rsidRPr="00DA26FE" w:rsidRDefault="00585172" w:rsidP="00585172">
      <w:pPr>
        <w:rPr>
          <w:b/>
          <w:bCs/>
          <w:lang w:val="de-DE"/>
        </w:rPr>
      </w:pPr>
      <w:r w:rsidRPr="00DA26FE">
        <w:rPr>
          <w:b/>
          <w:bCs/>
          <w:lang w:val="de-DE"/>
        </w:rPr>
        <w:t>JRE (Java Runtime Environment)</w:t>
      </w:r>
    </w:p>
    <w:p w14:paraId="04C6A5E5" w14:textId="77777777" w:rsidR="00585172" w:rsidRPr="00585172" w:rsidRDefault="00585172" w:rsidP="00585172">
      <w:pPr>
        <w:rPr>
          <w:lang w:val="de-DE"/>
        </w:rPr>
      </w:pPr>
      <w:r w:rsidRPr="00585172">
        <w:rPr>
          <w:lang w:val="de-DE"/>
        </w:rPr>
        <w:t>Softwareumgebung, die benötigt wird, um Java-Programme auszuführen.</w:t>
      </w:r>
    </w:p>
    <w:p w14:paraId="1C30B4B3" w14:textId="77777777" w:rsidR="00981B4D" w:rsidRDefault="00981B4D" w:rsidP="00585172">
      <w:pPr>
        <w:rPr>
          <w:lang w:val="de-DE"/>
        </w:rPr>
      </w:pPr>
    </w:p>
    <w:p w14:paraId="53D6FA63" w14:textId="2E3AADF7" w:rsidR="00585172" w:rsidRPr="00981B4D" w:rsidRDefault="00585172" w:rsidP="00585172">
      <w:pPr>
        <w:rPr>
          <w:b/>
          <w:bCs/>
          <w:lang w:val="de-DE"/>
        </w:rPr>
      </w:pPr>
      <w:r w:rsidRPr="00981B4D">
        <w:rPr>
          <w:b/>
          <w:bCs/>
          <w:lang w:val="de-DE"/>
        </w:rPr>
        <w:t>localhost</w:t>
      </w:r>
    </w:p>
    <w:p w14:paraId="79508AA4" w14:textId="77777777" w:rsidR="00585172" w:rsidRPr="00585172" w:rsidRDefault="00585172" w:rsidP="00585172">
      <w:pPr>
        <w:rPr>
          <w:lang w:val="de-DE"/>
        </w:rPr>
      </w:pPr>
      <w:r w:rsidRPr="00585172">
        <w:rPr>
          <w:lang w:val="de-DE"/>
        </w:rPr>
        <w:t>Eine Netzwerkadresse, die den lokalen Computer bezeichnet, auf dem der Server läuft.</w:t>
      </w:r>
    </w:p>
    <w:p w14:paraId="3AEB583E" w14:textId="77777777" w:rsidR="00981B4D" w:rsidRDefault="00981B4D" w:rsidP="00585172">
      <w:pPr>
        <w:rPr>
          <w:lang w:val="de-DE"/>
        </w:rPr>
      </w:pPr>
    </w:p>
    <w:p w14:paraId="21E3BE40" w14:textId="1390F3F2" w:rsidR="00585172" w:rsidRPr="00981B4D" w:rsidRDefault="00585172" w:rsidP="00585172">
      <w:pPr>
        <w:rPr>
          <w:b/>
          <w:bCs/>
          <w:lang w:val="de-DE"/>
        </w:rPr>
      </w:pPr>
      <w:r w:rsidRPr="00981B4D">
        <w:rPr>
          <w:b/>
          <w:bCs/>
          <w:lang w:val="de-DE"/>
        </w:rPr>
        <w:t>Prototyp</w:t>
      </w:r>
    </w:p>
    <w:p w14:paraId="441FAC8D" w14:textId="71A50761" w:rsidR="00585172" w:rsidRPr="00981B4D" w:rsidRDefault="00585172" w:rsidP="00585172">
      <w:pPr>
        <w:rPr>
          <w:lang w:val="de-DE"/>
        </w:rPr>
      </w:pPr>
      <w:r w:rsidRPr="00585172">
        <w:rPr>
          <w:lang w:val="de-DE"/>
        </w:rPr>
        <w:t xml:space="preserve">Die erste funktionale Version des Systems mit eingeschränktem Funktionsumfang, die zur </w:t>
      </w:r>
      <w:r w:rsidRPr="00981B4D">
        <w:rPr>
          <w:lang w:val="de-DE"/>
        </w:rPr>
        <w:t>Evaluierung dient.</w:t>
      </w:r>
    </w:p>
    <w:p w14:paraId="53C7A9A8" w14:textId="77777777" w:rsidR="00981B4D" w:rsidRDefault="00981B4D" w:rsidP="00585172">
      <w:pPr>
        <w:rPr>
          <w:lang w:val="de-DE"/>
        </w:rPr>
      </w:pPr>
    </w:p>
    <w:p w14:paraId="654B2616" w14:textId="77777777" w:rsidR="00981B4D" w:rsidRDefault="00981B4D" w:rsidP="00585172">
      <w:pPr>
        <w:rPr>
          <w:lang w:val="de-DE"/>
        </w:rPr>
      </w:pPr>
    </w:p>
    <w:p w14:paraId="0E2B6F6C" w14:textId="2DC47862" w:rsidR="00585172" w:rsidRPr="00981B4D" w:rsidRDefault="00585172" w:rsidP="00585172">
      <w:pPr>
        <w:rPr>
          <w:b/>
          <w:bCs/>
          <w:lang w:val="de-DE"/>
        </w:rPr>
      </w:pPr>
      <w:r w:rsidRPr="00981B4D">
        <w:rPr>
          <w:b/>
          <w:bCs/>
          <w:lang w:val="de-DE"/>
        </w:rPr>
        <w:t>RAM (Random Access Memory)</w:t>
      </w:r>
    </w:p>
    <w:p w14:paraId="2D039ECE" w14:textId="0F00F5B5" w:rsidR="00585172" w:rsidRDefault="00585172" w:rsidP="00585172">
      <w:pPr>
        <w:rPr>
          <w:lang w:val="de-DE"/>
        </w:rPr>
      </w:pPr>
      <w:r w:rsidRPr="00585172">
        <w:rPr>
          <w:lang w:val="de-DE"/>
        </w:rPr>
        <w:t>Hardware, die für die temporäre Speicherung von Daten während der Programmausführung genutzt wird.</w:t>
      </w:r>
    </w:p>
    <w:p w14:paraId="2B639761" w14:textId="77777777" w:rsidR="00981B4D" w:rsidRDefault="00981B4D" w:rsidP="00981B4D">
      <w:pPr>
        <w:rPr>
          <w:lang w:val="de-DE"/>
        </w:rPr>
      </w:pPr>
    </w:p>
    <w:p w14:paraId="50F52521" w14:textId="32DEE0D2" w:rsidR="00981B4D" w:rsidRPr="00981B4D" w:rsidRDefault="00981B4D" w:rsidP="00981B4D">
      <w:pPr>
        <w:rPr>
          <w:b/>
          <w:bCs/>
          <w:lang w:val="de-DE"/>
        </w:rPr>
      </w:pPr>
      <w:r w:rsidRPr="00981B4D">
        <w:rPr>
          <w:b/>
          <w:bCs/>
          <w:lang w:val="de-DE"/>
        </w:rPr>
        <w:t>Release</w:t>
      </w:r>
    </w:p>
    <w:p w14:paraId="679E4A3D" w14:textId="77777777" w:rsidR="00981B4D" w:rsidRPr="00981B4D" w:rsidRDefault="00981B4D" w:rsidP="00981B4D">
      <w:pPr>
        <w:rPr>
          <w:lang w:val="de-DE"/>
        </w:rPr>
      </w:pPr>
      <w:r w:rsidRPr="00981B4D">
        <w:rPr>
          <w:lang w:val="de-DE"/>
        </w:rPr>
        <w:t>Die finale Version der Anwendung, die vollständig getestet und dokumentiert ist.</w:t>
      </w:r>
    </w:p>
    <w:p w14:paraId="450B1AD1" w14:textId="77777777" w:rsidR="00981B4D" w:rsidRDefault="00981B4D" w:rsidP="00981B4D">
      <w:pPr>
        <w:rPr>
          <w:lang w:val="de-DE"/>
        </w:rPr>
      </w:pPr>
    </w:p>
    <w:p w14:paraId="3E92EB8A" w14:textId="26B33BD5" w:rsidR="00981B4D" w:rsidRPr="00981B4D" w:rsidRDefault="00981B4D" w:rsidP="00981B4D">
      <w:pPr>
        <w:rPr>
          <w:b/>
          <w:bCs/>
          <w:lang w:val="de-DE"/>
        </w:rPr>
      </w:pPr>
      <w:r w:rsidRPr="00981B4D">
        <w:rPr>
          <w:b/>
          <w:bCs/>
          <w:lang w:val="de-DE"/>
        </w:rPr>
        <w:t>Server</w:t>
      </w:r>
    </w:p>
    <w:p w14:paraId="5CE22009" w14:textId="5610A5DB" w:rsidR="00981B4D" w:rsidRPr="00981B4D" w:rsidRDefault="00981B4D" w:rsidP="00981B4D">
      <w:pPr>
        <w:rPr>
          <w:lang w:val="de-DE"/>
        </w:rPr>
      </w:pPr>
      <w:r w:rsidRPr="00981B4D">
        <w:rPr>
          <w:lang w:val="de-DE"/>
        </w:rPr>
        <w:t>Der zentrale Bestandteil des Systems, der die Daten speichert und die Kommunikation mit dem Client ermöglicht.</w:t>
      </w:r>
    </w:p>
    <w:p w14:paraId="3C4ACBF5" w14:textId="77777777" w:rsidR="00981B4D" w:rsidRDefault="00981B4D" w:rsidP="00981B4D">
      <w:pPr>
        <w:rPr>
          <w:lang w:val="de-DE"/>
        </w:rPr>
      </w:pPr>
    </w:p>
    <w:p w14:paraId="69F3DAD3" w14:textId="57B7ABE8" w:rsidR="00981B4D" w:rsidRPr="00981B4D" w:rsidRDefault="00981B4D" w:rsidP="00981B4D">
      <w:pPr>
        <w:rPr>
          <w:b/>
          <w:bCs/>
          <w:lang w:val="de-DE"/>
        </w:rPr>
      </w:pPr>
      <w:r w:rsidRPr="00981B4D">
        <w:rPr>
          <w:b/>
          <w:bCs/>
          <w:lang w:val="de-DE"/>
        </w:rPr>
        <w:t>Spring Boot</w:t>
      </w:r>
    </w:p>
    <w:p w14:paraId="4B1EBD86" w14:textId="77777777" w:rsidR="00981B4D" w:rsidRPr="00981B4D" w:rsidRDefault="00981B4D" w:rsidP="00981B4D">
      <w:pPr>
        <w:rPr>
          <w:lang w:val="de-DE"/>
        </w:rPr>
      </w:pPr>
      <w:r w:rsidRPr="00981B4D">
        <w:rPr>
          <w:lang w:val="de-DE"/>
        </w:rPr>
        <w:t>Ein Java-Framework, das zur Entwicklung des Servers verwendet wird.</w:t>
      </w:r>
    </w:p>
    <w:p w14:paraId="59B9D390" w14:textId="77777777" w:rsidR="00981B4D" w:rsidRDefault="00981B4D" w:rsidP="00981B4D">
      <w:pPr>
        <w:rPr>
          <w:lang w:val="de-DE"/>
        </w:rPr>
      </w:pPr>
    </w:p>
    <w:p w14:paraId="75599498" w14:textId="1C7F4654" w:rsidR="00981B4D" w:rsidRPr="00981B4D" w:rsidRDefault="00981B4D" w:rsidP="00981B4D">
      <w:pPr>
        <w:rPr>
          <w:lang w:val="de-DE"/>
        </w:rPr>
      </w:pPr>
      <w:r w:rsidRPr="00981B4D">
        <w:rPr>
          <w:lang w:val="de-DE"/>
        </w:rPr>
        <w:t>Swing</w:t>
      </w:r>
    </w:p>
    <w:p w14:paraId="08A68009" w14:textId="77777777" w:rsidR="00981B4D" w:rsidRPr="00981B4D" w:rsidRDefault="00981B4D" w:rsidP="00981B4D">
      <w:pPr>
        <w:rPr>
          <w:lang w:val="de-DE"/>
        </w:rPr>
      </w:pPr>
      <w:r w:rsidRPr="00981B4D">
        <w:rPr>
          <w:lang w:val="de-DE"/>
        </w:rPr>
        <w:t>Ein Java-Framework zur Erstellung grafischer Benutzeroberflächen (GUIs).</w:t>
      </w:r>
    </w:p>
    <w:p w14:paraId="6FF04EDA" w14:textId="77777777" w:rsidR="00981B4D" w:rsidRDefault="00981B4D" w:rsidP="00981B4D">
      <w:pPr>
        <w:rPr>
          <w:lang w:val="de-DE"/>
        </w:rPr>
      </w:pPr>
    </w:p>
    <w:p w14:paraId="11551FEF" w14:textId="7A998E2D" w:rsidR="00981B4D" w:rsidRPr="00981B4D" w:rsidRDefault="00981B4D" w:rsidP="00981B4D">
      <w:pPr>
        <w:rPr>
          <w:b/>
          <w:bCs/>
          <w:lang w:val="de-DE"/>
        </w:rPr>
      </w:pPr>
      <w:r w:rsidRPr="00981B4D">
        <w:rPr>
          <w:b/>
          <w:bCs/>
          <w:lang w:val="de-DE"/>
        </w:rPr>
        <w:t>Versionskontrolle</w:t>
      </w:r>
    </w:p>
    <w:p w14:paraId="632DD015" w14:textId="09B6C5BB" w:rsidR="00981B4D" w:rsidRPr="00585172" w:rsidRDefault="00981B4D" w:rsidP="00981B4D">
      <w:pPr>
        <w:rPr>
          <w:lang w:val="de-DE"/>
        </w:rPr>
      </w:pPr>
      <w:r w:rsidRPr="00981B4D">
        <w:rPr>
          <w:lang w:val="de-DE"/>
        </w:rPr>
        <w:t>System zur Nachverfolgung und Verwaltung von Quellcodeänderungen (z. B. Git).</w:t>
      </w:r>
    </w:p>
    <w:sectPr w:rsidR="00981B4D" w:rsidRPr="00585172" w:rsidSect="0099284E">
      <w:type w:val="continuous"/>
      <w:pgSz w:w="12240" w:h="15840" w:code="1"/>
      <w:pgMar w:top="720" w:right="720" w:bottom="720" w:left="720"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2C37" w14:textId="77777777" w:rsidR="00BA711F" w:rsidRDefault="00BA711F" w:rsidP="001205A1">
      <w:r>
        <w:separator/>
      </w:r>
    </w:p>
  </w:endnote>
  <w:endnote w:type="continuationSeparator" w:id="0">
    <w:p w14:paraId="050CC014" w14:textId="77777777" w:rsidR="00BA711F" w:rsidRDefault="00BA711F"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8362992"/>
      <w:docPartObj>
        <w:docPartGallery w:val="Page Numbers (Bottom of Page)"/>
        <w:docPartUnique/>
      </w:docPartObj>
    </w:sdtPr>
    <w:sdtContent>
      <w:p w14:paraId="42F2B81F" w14:textId="77777777" w:rsidR="00637B83" w:rsidRDefault="00637B83" w:rsidP="001739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00887670"/>
      <w:docPartObj>
        <w:docPartGallery w:val="Page Numbers (Bottom of Page)"/>
        <w:docPartUnique/>
      </w:docPartObj>
    </w:sdtPr>
    <w:sdtContent>
      <w:p w14:paraId="748E5812" w14:textId="77777777" w:rsidR="001205A1" w:rsidRDefault="001205A1" w:rsidP="001739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D5B070" w14:textId="77777777" w:rsidR="001205A1" w:rsidRDefault="001205A1"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AAB2" w14:textId="77777777" w:rsidR="00102E04" w:rsidRPr="00A0167B" w:rsidRDefault="00102E04" w:rsidP="00A0167B">
    <w:pPr>
      <w:pStyle w:val="Footer"/>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3482406"/>
      <w:docPartObj>
        <w:docPartGallery w:val="Page Numbers (Bottom of Page)"/>
        <w:docPartUnique/>
      </w:docPartObj>
    </w:sdtPr>
    <w:sdtContent>
      <w:p w14:paraId="3B53B841" w14:textId="77777777" w:rsidR="00302AB9" w:rsidRDefault="00302AB9" w:rsidP="001739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526944302"/>
      <w:docPartObj>
        <w:docPartGallery w:val="Page Numbers (Bottom of Page)"/>
        <w:docPartUnique/>
      </w:docPartObj>
    </w:sdtPr>
    <w:sdtContent>
      <w:p w14:paraId="15D073BA" w14:textId="77777777" w:rsidR="00302AB9" w:rsidRDefault="00302AB9" w:rsidP="001739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F45F70" w14:textId="77777777" w:rsidR="00302AB9" w:rsidRDefault="00302AB9" w:rsidP="001205A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BE493" w14:textId="29C315C5" w:rsidR="00302AB9" w:rsidRDefault="00302AB9" w:rsidP="0099284E">
    <w:pPr>
      <w:pStyle w:val="Footer"/>
      <w:jc w:val="left"/>
      <w:rPr>
        <w:lang w:val="en-GB"/>
      </w:rPr>
    </w:pPr>
  </w:p>
  <w:p w14:paraId="74D46CC2" w14:textId="77777777" w:rsidR="0001180C" w:rsidRPr="00CE2A7A" w:rsidRDefault="0001180C" w:rsidP="0099284E">
    <w:pPr>
      <w:pStyle w:val="Footer"/>
      <w:jc w:val="left"/>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5500C" w14:textId="77777777" w:rsidR="00BA711F" w:rsidRDefault="00BA711F" w:rsidP="001205A1">
      <w:r>
        <w:separator/>
      </w:r>
    </w:p>
  </w:footnote>
  <w:footnote w:type="continuationSeparator" w:id="0">
    <w:p w14:paraId="528E0B4B" w14:textId="77777777" w:rsidR="00BA711F" w:rsidRDefault="00BA711F" w:rsidP="00120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12C3" w14:textId="4B85F878" w:rsidR="00302AB9" w:rsidRPr="00637B83" w:rsidRDefault="00302AB9" w:rsidP="00637B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0F0"/>
    <w:multiLevelType w:val="hybridMultilevel"/>
    <w:tmpl w:val="E6BAF54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B85CD5"/>
    <w:multiLevelType w:val="hybridMultilevel"/>
    <w:tmpl w:val="CC345D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84326D7"/>
    <w:multiLevelType w:val="hybridMultilevel"/>
    <w:tmpl w:val="51103D5A"/>
    <w:lvl w:ilvl="0" w:tplc="18BC291E">
      <w:numFmt w:val="bullet"/>
      <w:lvlText w:val="•"/>
      <w:lvlJc w:val="left"/>
      <w:pPr>
        <w:ind w:left="1800" w:hanging="360"/>
      </w:pPr>
      <w:rPr>
        <w:rFonts w:ascii="Gill Sans MT" w:eastAsiaTheme="minorHAnsi" w:hAnsi="Gill Sans MT"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 w15:restartNumberingAfterBreak="0">
    <w:nsid w:val="0A9A62F0"/>
    <w:multiLevelType w:val="hybridMultilevel"/>
    <w:tmpl w:val="40AA18D6"/>
    <w:lvl w:ilvl="0" w:tplc="18BC291E">
      <w:numFmt w:val="bullet"/>
      <w:lvlText w:val="•"/>
      <w:lvlJc w:val="left"/>
      <w:pPr>
        <w:ind w:left="1800" w:hanging="360"/>
      </w:pPr>
      <w:rPr>
        <w:rFonts w:ascii="Gill Sans MT" w:eastAsiaTheme="minorHAnsi" w:hAnsi="Gill Sans MT"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4" w15:restartNumberingAfterBreak="0">
    <w:nsid w:val="176B08CE"/>
    <w:multiLevelType w:val="hybridMultilevel"/>
    <w:tmpl w:val="0B4A7AD8"/>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8437FB1"/>
    <w:multiLevelType w:val="hybridMultilevel"/>
    <w:tmpl w:val="F5F2E984"/>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BD60F45"/>
    <w:multiLevelType w:val="hybridMultilevel"/>
    <w:tmpl w:val="FDAC4F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E5146D1"/>
    <w:multiLevelType w:val="hybridMultilevel"/>
    <w:tmpl w:val="F1341878"/>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0E52BE4"/>
    <w:multiLevelType w:val="hybridMultilevel"/>
    <w:tmpl w:val="C20A7F76"/>
    <w:lvl w:ilvl="0" w:tplc="21144EC8">
      <w:start w:val="3"/>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21F56582"/>
    <w:multiLevelType w:val="hybridMultilevel"/>
    <w:tmpl w:val="FCC2504A"/>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3617F0B"/>
    <w:multiLevelType w:val="hybridMultilevel"/>
    <w:tmpl w:val="28E43794"/>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4A868B2"/>
    <w:multiLevelType w:val="hybridMultilevel"/>
    <w:tmpl w:val="735E720C"/>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8C01589"/>
    <w:multiLevelType w:val="hybridMultilevel"/>
    <w:tmpl w:val="75361DFE"/>
    <w:lvl w:ilvl="0" w:tplc="18BC291E">
      <w:numFmt w:val="bullet"/>
      <w:lvlText w:val="•"/>
      <w:lvlJc w:val="left"/>
      <w:pPr>
        <w:ind w:left="1080" w:hanging="360"/>
      </w:pPr>
      <w:rPr>
        <w:rFonts w:ascii="Gill Sans MT" w:eastAsiaTheme="minorHAnsi" w:hAnsi="Gill Sans MT" w:cstheme="minorBid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9EB458D"/>
    <w:multiLevelType w:val="hybridMultilevel"/>
    <w:tmpl w:val="07E4109A"/>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D6E1F72"/>
    <w:multiLevelType w:val="hybridMultilevel"/>
    <w:tmpl w:val="294211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EA22813"/>
    <w:multiLevelType w:val="hybridMultilevel"/>
    <w:tmpl w:val="5AE0A10C"/>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FD95D78"/>
    <w:multiLevelType w:val="multilevel"/>
    <w:tmpl w:val="8E7824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36D0AEF"/>
    <w:multiLevelType w:val="hybridMultilevel"/>
    <w:tmpl w:val="68340E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5DD0C53"/>
    <w:multiLevelType w:val="hybridMultilevel"/>
    <w:tmpl w:val="108401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65933ED"/>
    <w:multiLevelType w:val="hybridMultilevel"/>
    <w:tmpl w:val="9D58CD4E"/>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83A3650"/>
    <w:multiLevelType w:val="hybridMultilevel"/>
    <w:tmpl w:val="BE682C54"/>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AB33113"/>
    <w:multiLevelType w:val="hybridMultilevel"/>
    <w:tmpl w:val="D5CED60A"/>
    <w:lvl w:ilvl="0" w:tplc="18BC291E">
      <w:numFmt w:val="bullet"/>
      <w:lvlText w:val="•"/>
      <w:lvlJc w:val="left"/>
      <w:pPr>
        <w:ind w:left="1800" w:hanging="360"/>
      </w:pPr>
      <w:rPr>
        <w:rFonts w:ascii="Gill Sans MT" w:eastAsiaTheme="minorHAnsi" w:hAnsi="Gill Sans MT"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2" w15:restartNumberingAfterBreak="0">
    <w:nsid w:val="418B328F"/>
    <w:multiLevelType w:val="hybridMultilevel"/>
    <w:tmpl w:val="B0A88E6E"/>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1D54243"/>
    <w:multiLevelType w:val="hybridMultilevel"/>
    <w:tmpl w:val="08BA20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59105B9"/>
    <w:multiLevelType w:val="hybridMultilevel"/>
    <w:tmpl w:val="9208BE46"/>
    <w:lvl w:ilvl="0" w:tplc="6F941928">
      <w:start w:val="3"/>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9E8136C"/>
    <w:multiLevelType w:val="hybridMultilevel"/>
    <w:tmpl w:val="8AA8EBBC"/>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D93482B"/>
    <w:multiLevelType w:val="hybridMultilevel"/>
    <w:tmpl w:val="BDA61F24"/>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DB31342"/>
    <w:multiLevelType w:val="hybridMultilevel"/>
    <w:tmpl w:val="EA8469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4E6406B5"/>
    <w:multiLevelType w:val="hybridMultilevel"/>
    <w:tmpl w:val="91C24D86"/>
    <w:lvl w:ilvl="0" w:tplc="07DA861E">
      <w:start w:val="3"/>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9" w15:restartNumberingAfterBreak="0">
    <w:nsid w:val="4E9207F4"/>
    <w:multiLevelType w:val="hybridMultilevel"/>
    <w:tmpl w:val="80A8174A"/>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14F0D0F"/>
    <w:multiLevelType w:val="hybridMultilevel"/>
    <w:tmpl w:val="40C40402"/>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2C22EF7"/>
    <w:multiLevelType w:val="hybridMultilevel"/>
    <w:tmpl w:val="E2FC8FF6"/>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7023E7E"/>
    <w:multiLevelType w:val="hybridMultilevel"/>
    <w:tmpl w:val="62363D44"/>
    <w:lvl w:ilvl="0" w:tplc="9F38ADD8">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7077B5E"/>
    <w:multiLevelType w:val="hybridMultilevel"/>
    <w:tmpl w:val="974CC0F0"/>
    <w:lvl w:ilvl="0" w:tplc="6F941928">
      <w:start w:val="3"/>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4" w15:restartNumberingAfterBreak="0">
    <w:nsid w:val="5AE1311A"/>
    <w:multiLevelType w:val="hybridMultilevel"/>
    <w:tmpl w:val="4366058A"/>
    <w:lvl w:ilvl="0" w:tplc="18BC291E">
      <w:numFmt w:val="bullet"/>
      <w:lvlText w:val="•"/>
      <w:lvlJc w:val="left"/>
      <w:pPr>
        <w:ind w:left="1800" w:hanging="360"/>
      </w:pPr>
      <w:rPr>
        <w:rFonts w:ascii="Gill Sans MT" w:eastAsiaTheme="minorHAnsi" w:hAnsi="Gill Sans MT"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5" w15:restartNumberingAfterBreak="0">
    <w:nsid w:val="605D1112"/>
    <w:multiLevelType w:val="hybridMultilevel"/>
    <w:tmpl w:val="0A4679AC"/>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22919D9"/>
    <w:multiLevelType w:val="hybridMultilevel"/>
    <w:tmpl w:val="2D30DF6E"/>
    <w:lvl w:ilvl="0" w:tplc="18BC291E">
      <w:numFmt w:val="bullet"/>
      <w:lvlText w:val="•"/>
      <w:lvlJc w:val="left"/>
      <w:pPr>
        <w:ind w:left="720" w:hanging="360"/>
      </w:pPr>
      <w:rPr>
        <w:rFonts w:ascii="Gill Sans MT" w:eastAsiaTheme="minorHAnsi" w:hAnsi="Gill Sans MT" w:cstheme="minorBidi" w:hint="default"/>
      </w:rPr>
    </w:lvl>
    <w:lvl w:ilvl="1" w:tplc="9F38ADD8">
      <w:numFmt w:val="bullet"/>
      <w:lvlText w:val=""/>
      <w:lvlJc w:val="left"/>
      <w:pPr>
        <w:ind w:left="1440" w:hanging="360"/>
      </w:pPr>
      <w:rPr>
        <w:rFonts w:ascii="Symbol" w:eastAsiaTheme="minorHAnsi" w:hAnsi="Symbol" w:cstheme="minorBidi"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DA82257"/>
    <w:multiLevelType w:val="hybridMultilevel"/>
    <w:tmpl w:val="21DA09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06C35D7"/>
    <w:multiLevelType w:val="hybridMultilevel"/>
    <w:tmpl w:val="5600BBDC"/>
    <w:lvl w:ilvl="0" w:tplc="07DA861E">
      <w:start w:val="3"/>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54B18F3"/>
    <w:multiLevelType w:val="hybridMultilevel"/>
    <w:tmpl w:val="924CE5DC"/>
    <w:lvl w:ilvl="0" w:tplc="21144EC8">
      <w:start w:val="3"/>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585330D"/>
    <w:multiLevelType w:val="hybridMultilevel"/>
    <w:tmpl w:val="C396F704"/>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62250F3"/>
    <w:multiLevelType w:val="hybridMultilevel"/>
    <w:tmpl w:val="7ED8AF1E"/>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A7F3632"/>
    <w:multiLevelType w:val="hybridMultilevel"/>
    <w:tmpl w:val="A8D435C0"/>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CF343E2"/>
    <w:multiLevelType w:val="hybridMultilevel"/>
    <w:tmpl w:val="0C4C10C0"/>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F1C332A"/>
    <w:multiLevelType w:val="hybridMultilevel"/>
    <w:tmpl w:val="3AA2EB54"/>
    <w:lvl w:ilvl="0" w:tplc="0DFE4DC8">
      <w:numFmt w:val="bullet"/>
      <w:lvlText w:val=""/>
      <w:lvlJc w:val="left"/>
      <w:pPr>
        <w:ind w:left="1800" w:hanging="360"/>
      </w:pPr>
      <w:rPr>
        <w:rFonts w:ascii="Symbol" w:eastAsiaTheme="minorHAnsi" w:hAnsi="Symbol"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num w:numId="1" w16cid:durableId="1684475865">
    <w:abstractNumId w:val="14"/>
  </w:num>
  <w:num w:numId="2" w16cid:durableId="47190196">
    <w:abstractNumId w:val="40"/>
  </w:num>
  <w:num w:numId="3" w16cid:durableId="1776057664">
    <w:abstractNumId w:val="29"/>
  </w:num>
  <w:num w:numId="4" w16cid:durableId="353767960">
    <w:abstractNumId w:val="26"/>
  </w:num>
  <w:num w:numId="5" w16cid:durableId="172381468">
    <w:abstractNumId w:val="36"/>
  </w:num>
  <w:num w:numId="6" w16cid:durableId="1585409266">
    <w:abstractNumId w:val="22"/>
  </w:num>
  <w:num w:numId="7" w16cid:durableId="101654022">
    <w:abstractNumId w:val="27"/>
  </w:num>
  <w:num w:numId="8" w16cid:durableId="1317957269">
    <w:abstractNumId w:val="12"/>
  </w:num>
  <w:num w:numId="9" w16cid:durableId="2022580457">
    <w:abstractNumId w:val="16"/>
  </w:num>
  <w:num w:numId="10" w16cid:durableId="848058114">
    <w:abstractNumId w:val="18"/>
  </w:num>
  <w:num w:numId="11" w16cid:durableId="98188228">
    <w:abstractNumId w:val="7"/>
  </w:num>
  <w:num w:numId="12" w16cid:durableId="2109039775">
    <w:abstractNumId w:val="1"/>
  </w:num>
  <w:num w:numId="13" w16cid:durableId="2010254517">
    <w:abstractNumId w:val="19"/>
  </w:num>
  <w:num w:numId="14" w16cid:durableId="1537231404">
    <w:abstractNumId w:val="25"/>
  </w:num>
  <w:num w:numId="15" w16cid:durableId="532428132">
    <w:abstractNumId w:val="41"/>
  </w:num>
  <w:num w:numId="16" w16cid:durableId="82578482">
    <w:abstractNumId w:val="23"/>
  </w:num>
  <w:num w:numId="17" w16cid:durableId="754470679">
    <w:abstractNumId w:val="35"/>
  </w:num>
  <w:num w:numId="18" w16cid:durableId="1885408934">
    <w:abstractNumId w:val="10"/>
  </w:num>
  <w:num w:numId="19" w16cid:durableId="1791390845">
    <w:abstractNumId w:val="11"/>
  </w:num>
  <w:num w:numId="20" w16cid:durableId="366374695">
    <w:abstractNumId w:val="28"/>
  </w:num>
  <w:num w:numId="21" w16cid:durableId="2055614025">
    <w:abstractNumId w:val="38"/>
  </w:num>
  <w:num w:numId="22" w16cid:durableId="1479881180">
    <w:abstractNumId w:val="8"/>
  </w:num>
  <w:num w:numId="23" w16cid:durableId="1806699563">
    <w:abstractNumId w:val="39"/>
  </w:num>
  <w:num w:numId="24" w16cid:durableId="1924143967">
    <w:abstractNumId w:val="33"/>
  </w:num>
  <w:num w:numId="25" w16cid:durableId="1158109952">
    <w:abstractNumId w:val="24"/>
  </w:num>
  <w:num w:numId="26" w16cid:durableId="928468047">
    <w:abstractNumId w:val="20"/>
  </w:num>
  <w:num w:numId="27" w16cid:durableId="187181055">
    <w:abstractNumId w:val="4"/>
  </w:num>
  <w:num w:numId="28" w16cid:durableId="1142651492">
    <w:abstractNumId w:val="5"/>
  </w:num>
  <w:num w:numId="29" w16cid:durableId="502670969">
    <w:abstractNumId w:val="17"/>
  </w:num>
  <w:num w:numId="30" w16cid:durableId="1551115448">
    <w:abstractNumId w:val="37"/>
  </w:num>
  <w:num w:numId="31" w16cid:durableId="1669668849">
    <w:abstractNumId w:val="3"/>
  </w:num>
  <w:num w:numId="32" w16cid:durableId="1785298065">
    <w:abstractNumId w:val="9"/>
  </w:num>
  <w:num w:numId="33" w16cid:durableId="320156924">
    <w:abstractNumId w:val="34"/>
  </w:num>
  <w:num w:numId="34" w16cid:durableId="465898989">
    <w:abstractNumId w:val="42"/>
  </w:num>
  <w:num w:numId="35" w16cid:durableId="1656180083">
    <w:abstractNumId w:val="6"/>
  </w:num>
  <w:num w:numId="36" w16cid:durableId="1535075202">
    <w:abstractNumId w:val="21"/>
  </w:num>
  <w:num w:numId="37" w16cid:durableId="1200894497">
    <w:abstractNumId w:val="30"/>
  </w:num>
  <w:num w:numId="38" w16cid:durableId="538858801">
    <w:abstractNumId w:val="2"/>
  </w:num>
  <w:num w:numId="39" w16cid:durableId="1209150537">
    <w:abstractNumId w:val="13"/>
  </w:num>
  <w:num w:numId="40" w16cid:durableId="791021635">
    <w:abstractNumId w:val="15"/>
  </w:num>
  <w:num w:numId="41" w16cid:durableId="1968463256">
    <w:abstractNumId w:val="32"/>
  </w:num>
  <w:num w:numId="42" w16cid:durableId="96559954">
    <w:abstractNumId w:val="0"/>
  </w:num>
  <w:num w:numId="43" w16cid:durableId="1572694212">
    <w:abstractNumId w:val="43"/>
  </w:num>
  <w:num w:numId="44" w16cid:durableId="406072586">
    <w:abstractNumId w:val="44"/>
  </w:num>
  <w:num w:numId="45" w16cid:durableId="20086321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5D"/>
    <w:rsid w:val="00007CA9"/>
    <w:rsid w:val="0001180C"/>
    <w:rsid w:val="000309DD"/>
    <w:rsid w:val="00036DC3"/>
    <w:rsid w:val="0005200F"/>
    <w:rsid w:val="00061639"/>
    <w:rsid w:val="000849FB"/>
    <w:rsid w:val="00097CF8"/>
    <w:rsid w:val="000A2C8B"/>
    <w:rsid w:val="000B6BA6"/>
    <w:rsid w:val="000C4ED1"/>
    <w:rsid w:val="000D3EA1"/>
    <w:rsid w:val="000D73B5"/>
    <w:rsid w:val="000E7C4C"/>
    <w:rsid w:val="000F0731"/>
    <w:rsid w:val="00102E04"/>
    <w:rsid w:val="0010399A"/>
    <w:rsid w:val="001050BA"/>
    <w:rsid w:val="00113CA4"/>
    <w:rsid w:val="001205A1"/>
    <w:rsid w:val="001232E4"/>
    <w:rsid w:val="00137352"/>
    <w:rsid w:val="00141FB0"/>
    <w:rsid w:val="00143BE4"/>
    <w:rsid w:val="00144AEB"/>
    <w:rsid w:val="001454F4"/>
    <w:rsid w:val="00170C3F"/>
    <w:rsid w:val="00177336"/>
    <w:rsid w:val="00193367"/>
    <w:rsid w:val="001A3B03"/>
    <w:rsid w:val="001D06EA"/>
    <w:rsid w:val="001D2BA7"/>
    <w:rsid w:val="001D606B"/>
    <w:rsid w:val="001D78B9"/>
    <w:rsid w:val="001E11CE"/>
    <w:rsid w:val="001F2541"/>
    <w:rsid w:val="0020563C"/>
    <w:rsid w:val="00216DB3"/>
    <w:rsid w:val="002222B0"/>
    <w:rsid w:val="0022733E"/>
    <w:rsid w:val="00243CB0"/>
    <w:rsid w:val="0026723D"/>
    <w:rsid w:val="00281527"/>
    <w:rsid w:val="00290F6E"/>
    <w:rsid w:val="002968EE"/>
    <w:rsid w:val="002B0624"/>
    <w:rsid w:val="002B6593"/>
    <w:rsid w:val="002C6E40"/>
    <w:rsid w:val="002D3981"/>
    <w:rsid w:val="002D6DA6"/>
    <w:rsid w:val="002F2ABD"/>
    <w:rsid w:val="002F56A6"/>
    <w:rsid w:val="002F7E31"/>
    <w:rsid w:val="00302AB9"/>
    <w:rsid w:val="0031055C"/>
    <w:rsid w:val="00347623"/>
    <w:rsid w:val="003748B8"/>
    <w:rsid w:val="00376961"/>
    <w:rsid w:val="003840BC"/>
    <w:rsid w:val="003B19C2"/>
    <w:rsid w:val="003C53A0"/>
    <w:rsid w:val="003E5F82"/>
    <w:rsid w:val="003F2412"/>
    <w:rsid w:val="003F60E6"/>
    <w:rsid w:val="003F7929"/>
    <w:rsid w:val="00401A14"/>
    <w:rsid w:val="00420994"/>
    <w:rsid w:val="0042353C"/>
    <w:rsid w:val="004309B1"/>
    <w:rsid w:val="00432481"/>
    <w:rsid w:val="00454AE1"/>
    <w:rsid w:val="004A11E7"/>
    <w:rsid w:val="004C3F87"/>
    <w:rsid w:val="00513410"/>
    <w:rsid w:val="00520254"/>
    <w:rsid w:val="005428D2"/>
    <w:rsid w:val="00552B89"/>
    <w:rsid w:val="00577D2F"/>
    <w:rsid w:val="00580CAD"/>
    <w:rsid w:val="00585172"/>
    <w:rsid w:val="005A2DF7"/>
    <w:rsid w:val="005B29E7"/>
    <w:rsid w:val="005D557C"/>
    <w:rsid w:val="005F4A20"/>
    <w:rsid w:val="005F5E27"/>
    <w:rsid w:val="00603B77"/>
    <w:rsid w:val="006110BE"/>
    <w:rsid w:val="0063734B"/>
    <w:rsid w:val="00637B83"/>
    <w:rsid w:val="0064124D"/>
    <w:rsid w:val="00667299"/>
    <w:rsid w:val="00684487"/>
    <w:rsid w:val="00696551"/>
    <w:rsid w:val="006C60E6"/>
    <w:rsid w:val="006D2C4C"/>
    <w:rsid w:val="006E219D"/>
    <w:rsid w:val="006F230E"/>
    <w:rsid w:val="006F7877"/>
    <w:rsid w:val="007053FA"/>
    <w:rsid w:val="007564F5"/>
    <w:rsid w:val="007623F5"/>
    <w:rsid w:val="0078468A"/>
    <w:rsid w:val="007B115B"/>
    <w:rsid w:val="007C60F2"/>
    <w:rsid w:val="007F5A5F"/>
    <w:rsid w:val="00810E15"/>
    <w:rsid w:val="008138E0"/>
    <w:rsid w:val="00852F18"/>
    <w:rsid w:val="00873BAB"/>
    <w:rsid w:val="00875863"/>
    <w:rsid w:val="008D05D8"/>
    <w:rsid w:val="008D3835"/>
    <w:rsid w:val="008E210E"/>
    <w:rsid w:val="008F2C8C"/>
    <w:rsid w:val="00911BB5"/>
    <w:rsid w:val="009631B2"/>
    <w:rsid w:val="00965E42"/>
    <w:rsid w:val="00971E71"/>
    <w:rsid w:val="009733CA"/>
    <w:rsid w:val="00981552"/>
    <w:rsid w:val="00981B4D"/>
    <w:rsid w:val="00984295"/>
    <w:rsid w:val="0099284E"/>
    <w:rsid w:val="009A0B25"/>
    <w:rsid w:val="009B09EE"/>
    <w:rsid w:val="009C68DF"/>
    <w:rsid w:val="009D6D9B"/>
    <w:rsid w:val="009E295D"/>
    <w:rsid w:val="00A0167B"/>
    <w:rsid w:val="00A0256C"/>
    <w:rsid w:val="00A11605"/>
    <w:rsid w:val="00A15CF7"/>
    <w:rsid w:val="00A217CC"/>
    <w:rsid w:val="00A24FFC"/>
    <w:rsid w:val="00A30172"/>
    <w:rsid w:val="00A5210C"/>
    <w:rsid w:val="00A5562A"/>
    <w:rsid w:val="00A65B25"/>
    <w:rsid w:val="00A71C1C"/>
    <w:rsid w:val="00A81248"/>
    <w:rsid w:val="00AA0D50"/>
    <w:rsid w:val="00AB3D42"/>
    <w:rsid w:val="00AC0E48"/>
    <w:rsid w:val="00AE072A"/>
    <w:rsid w:val="00AE728E"/>
    <w:rsid w:val="00B12550"/>
    <w:rsid w:val="00B36B2B"/>
    <w:rsid w:val="00B4702B"/>
    <w:rsid w:val="00B731E3"/>
    <w:rsid w:val="00B739BF"/>
    <w:rsid w:val="00B87579"/>
    <w:rsid w:val="00B94FE8"/>
    <w:rsid w:val="00B95DF4"/>
    <w:rsid w:val="00BA17EC"/>
    <w:rsid w:val="00BA711F"/>
    <w:rsid w:val="00BB03F3"/>
    <w:rsid w:val="00BB36F4"/>
    <w:rsid w:val="00BB48C6"/>
    <w:rsid w:val="00BC4B5B"/>
    <w:rsid w:val="00BC689B"/>
    <w:rsid w:val="00BD74FC"/>
    <w:rsid w:val="00C34441"/>
    <w:rsid w:val="00C374F6"/>
    <w:rsid w:val="00C63ADE"/>
    <w:rsid w:val="00C64F15"/>
    <w:rsid w:val="00C66D1A"/>
    <w:rsid w:val="00C741DF"/>
    <w:rsid w:val="00C77F3D"/>
    <w:rsid w:val="00C85332"/>
    <w:rsid w:val="00C940F1"/>
    <w:rsid w:val="00CA4981"/>
    <w:rsid w:val="00CB0089"/>
    <w:rsid w:val="00CC3D5D"/>
    <w:rsid w:val="00CE2A7A"/>
    <w:rsid w:val="00D0355C"/>
    <w:rsid w:val="00D2739B"/>
    <w:rsid w:val="00D32A3D"/>
    <w:rsid w:val="00D35FA7"/>
    <w:rsid w:val="00D52BC9"/>
    <w:rsid w:val="00D64702"/>
    <w:rsid w:val="00D64931"/>
    <w:rsid w:val="00D66895"/>
    <w:rsid w:val="00DA26FE"/>
    <w:rsid w:val="00DA2B68"/>
    <w:rsid w:val="00DD4F44"/>
    <w:rsid w:val="00DE052F"/>
    <w:rsid w:val="00E04829"/>
    <w:rsid w:val="00E37B74"/>
    <w:rsid w:val="00E50A36"/>
    <w:rsid w:val="00E61F1F"/>
    <w:rsid w:val="00E638E6"/>
    <w:rsid w:val="00E71B1F"/>
    <w:rsid w:val="00E752EB"/>
    <w:rsid w:val="00E854B4"/>
    <w:rsid w:val="00E85D42"/>
    <w:rsid w:val="00EA4877"/>
    <w:rsid w:val="00EB1CF8"/>
    <w:rsid w:val="00EC6E11"/>
    <w:rsid w:val="00EF5842"/>
    <w:rsid w:val="00F05611"/>
    <w:rsid w:val="00F20889"/>
    <w:rsid w:val="00F32B0D"/>
    <w:rsid w:val="00F345C9"/>
    <w:rsid w:val="00F4259B"/>
    <w:rsid w:val="00F62EE6"/>
    <w:rsid w:val="00F65091"/>
    <w:rsid w:val="00F673AD"/>
    <w:rsid w:val="00F775DF"/>
    <w:rsid w:val="00FC4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6CD57"/>
  <w15:chartTrackingRefBased/>
  <w15:docId w15:val="{B9DCA373-D918-4264-A1EF-3A81C0DD2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0D3EA1"/>
  </w:style>
  <w:style w:type="paragraph" w:styleId="Heading1">
    <w:name w:val="heading 1"/>
    <w:basedOn w:val="Normal"/>
    <w:next w:val="Normal"/>
    <w:link w:val="Heading1Char"/>
    <w:qFormat/>
    <w:rsid w:val="000F0731"/>
    <w:pPr>
      <w:keepNext/>
      <w:keepLines/>
      <w:spacing w:before="240"/>
      <w:outlineLvl w:val="0"/>
    </w:pPr>
    <w:rPr>
      <w:rFonts w:asciiTheme="majorHAnsi" w:eastAsiaTheme="majorEastAsia" w:hAnsiTheme="majorHAnsi" w:cstheme="majorBidi"/>
      <w:b/>
      <w:color w:val="3B4455" w:themeColor="accent1"/>
      <w:sz w:val="80"/>
      <w:szCs w:val="32"/>
    </w:rPr>
  </w:style>
  <w:style w:type="paragraph" w:styleId="Heading2">
    <w:name w:val="heading 2"/>
    <w:basedOn w:val="Normal"/>
    <w:next w:val="Normal"/>
    <w:link w:val="Heading2Char"/>
    <w:uiPriority w:val="1"/>
    <w:qFormat/>
    <w:rsid w:val="000F0731"/>
    <w:pPr>
      <w:keepNext/>
      <w:keepLines/>
      <w:outlineLvl w:val="1"/>
    </w:pPr>
    <w:rPr>
      <w:rFonts w:eastAsiaTheme="majorEastAsia" w:cstheme="majorBidi"/>
      <w:color w:val="3B4455" w:themeColor="accent1"/>
      <w:sz w:val="42"/>
      <w:szCs w:val="26"/>
    </w:rPr>
  </w:style>
  <w:style w:type="paragraph" w:styleId="Heading3">
    <w:name w:val="heading 3"/>
    <w:basedOn w:val="Normal"/>
    <w:next w:val="Normal"/>
    <w:link w:val="Heading3Char"/>
    <w:uiPriority w:val="2"/>
    <w:qFormat/>
    <w:rsid w:val="006F230E"/>
    <w:pPr>
      <w:keepNext/>
      <w:keepLines/>
      <w:outlineLvl w:val="2"/>
    </w:pPr>
    <w:rPr>
      <w:rFonts w:asciiTheme="majorHAnsi" w:eastAsiaTheme="majorEastAsia" w:hAnsiTheme="majorHAnsi" w:cstheme="majorBidi"/>
      <w:b/>
      <w:color w:val="17C9FA"/>
      <w:sz w:val="36"/>
    </w:rPr>
  </w:style>
  <w:style w:type="paragraph" w:styleId="Heading4">
    <w:name w:val="heading 4"/>
    <w:basedOn w:val="Normal"/>
    <w:next w:val="Normal"/>
    <w:link w:val="Heading4Char"/>
    <w:uiPriority w:val="3"/>
    <w:qFormat/>
    <w:rsid w:val="005F4A20"/>
    <w:pPr>
      <w:keepNext/>
      <w:keepLines/>
      <w:spacing w:line="216" w:lineRule="auto"/>
      <w:outlineLvl w:val="3"/>
    </w:pPr>
    <w:rPr>
      <w:rFonts w:eastAsiaTheme="majorEastAsia" w:cstheme="majorBidi"/>
      <w:iCs/>
      <w:color w:val="3B4455" w:themeColor="accent1"/>
      <w:sz w:val="30"/>
    </w:rPr>
  </w:style>
  <w:style w:type="paragraph" w:styleId="Heading5">
    <w:name w:val="heading 5"/>
    <w:aliases w:val="Subheading"/>
    <w:basedOn w:val="Normal"/>
    <w:next w:val="Normal"/>
    <w:link w:val="Heading5Char"/>
    <w:uiPriority w:val="4"/>
    <w:qFormat/>
    <w:rsid w:val="00B87579"/>
    <w:pPr>
      <w:keepNext/>
      <w:keepLines/>
      <w:outlineLvl w:val="4"/>
    </w:pPr>
    <w:rPr>
      <w:rFonts w:asciiTheme="majorHAnsi" w:eastAsiaTheme="majorEastAsia" w:hAnsiTheme="majorHAnsi" w:cstheme="majorBidi"/>
      <w:b/>
      <w:color w:val="3B4455" w:themeColor="accent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F4A20"/>
    <w:rPr>
      <w:rFonts w:ascii="Times New Roman" w:hAnsi="Times New Roman" w:cs="Times New Roman"/>
      <w:sz w:val="18"/>
      <w:szCs w:val="18"/>
    </w:rPr>
  </w:style>
  <w:style w:type="character" w:customStyle="1" w:styleId="Heading1Char">
    <w:name w:val="Heading 1 Char"/>
    <w:basedOn w:val="DefaultParagraphFont"/>
    <w:link w:val="Heading1"/>
    <w:rsid w:val="000F0731"/>
    <w:rPr>
      <w:rFonts w:asciiTheme="majorHAnsi" w:eastAsiaTheme="majorEastAsia" w:hAnsiTheme="majorHAnsi" w:cstheme="majorBidi"/>
      <w:b/>
      <w:color w:val="3B4455" w:themeColor="accent1"/>
      <w:sz w:val="80"/>
      <w:szCs w:val="32"/>
    </w:rPr>
  </w:style>
  <w:style w:type="character" w:customStyle="1" w:styleId="Heading2Char">
    <w:name w:val="Heading 2 Char"/>
    <w:basedOn w:val="DefaultParagraphFont"/>
    <w:link w:val="Heading2"/>
    <w:uiPriority w:val="1"/>
    <w:rsid w:val="000F0731"/>
    <w:rPr>
      <w:rFonts w:eastAsiaTheme="majorEastAsia" w:cstheme="majorBidi"/>
      <w:color w:val="3B4455" w:themeColor="accent1"/>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6F230E"/>
    <w:rPr>
      <w:rFonts w:asciiTheme="majorHAnsi" w:eastAsiaTheme="majorEastAsia" w:hAnsiTheme="majorHAnsi" w:cstheme="majorBidi"/>
      <w:b/>
      <w:color w:val="17C9FA"/>
      <w:sz w:val="36"/>
    </w:rPr>
  </w:style>
  <w:style w:type="character" w:customStyle="1" w:styleId="Heading4Char">
    <w:name w:val="Heading 4 Char"/>
    <w:basedOn w:val="DefaultParagraphFont"/>
    <w:link w:val="Heading4"/>
    <w:uiPriority w:val="3"/>
    <w:rsid w:val="005F4A20"/>
    <w:rPr>
      <w:rFonts w:eastAsiaTheme="majorEastAsia" w:cstheme="majorBidi"/>
      <w:iCs/>
      <w:color w:val="3B4455" w:themeColor="accent1"/>
      <w:sz w:val="30"/>
    </w:rPr>
  </w:style>
  <w:style w:type="paragraph" w:customStyle="1" w:styleId="Text">
    <w:name w:val="Text"/>
    <w:basedOn w:val="Normal"/>
    <w:uiPriority w:val="5"/>
    <w:qFormat/>
    <w:rsid w:val="005F4A20"/>
    <w:pPr>
      <w:spacing w:line="216" w:lineRule="auto"/>
    </w:pPr>
    <w:rPr>
      <w:color w:val="3B4455" w:themeColor="accent1"/>
      <w:sz w:val="28"/>
    </w:rPr>
  </w:style>
  <w:style w:type="paragraph" w:styleId="Header">
    <w:name w:val="header"/>
    <w:basedOn w:val="Normal"/>
    <w:link w:val="HeaderChar"/>
    <w:uiPriority w:val="99"/>
    <w:rsid w:val="00637B83"/>
    <w:pPr>
      <w:tabs>
        <w:tab w:val="center" w:pos="4680"/>
        <w:tab w:val="right" w:pos="9360"/>
      </w:tabs>
      <w:jc w:val="right"/>
    </w:pPr>
    <w:rPr>
      <w:color w:val="3B4455" w:themeColor="accent1"/>
      <w:sz w:val="20"/>
    </w:rPr>
  </w:style>
  <w:style w:type="character" w:customStyle="1" w:styleId="HeaderChar">
    <w:name w:val="Header Char"/>
    <w:basedOn w:val="DefaultParagraphFont"/>
    <w:link w:val="Header"/>
    <w:uiPriority w:val="99"/>
    <w:rsid w:val="005F4A20"/>
    <w:rPr>
      <w:color w:val="3B4455" w:themeColor="accent1"/>
      <w:sz w:val="20"/>
    </w:rPr>
  </w:style>
  <w:style w:type="paragraph" w:styleId="Footer">
    <w:name w:val="footer"/>
    <w:basedOn w:val="Normal"/>
    <w:link w:val="FooterChar"/>
    <w:uiPriority w:val="99"/>
    <w:rsid w:val="00637B83"/>
    <w:pPr>
      <w:tabs>
        <w:tab w:val="center" w:pos="4680"/>
        <w:tab w:val="right" w:pos="9360"/>
      </w:tabs>
      <w:jc w:val="center"/>
    </w:pPr>
    <w:rPr>
      <w:b/>
      <w:color w:val="3B4455" w:themeColor="accent1"/>
      <w:sz w:val="20"/>
    </w:rPr>
  </w:style>
  <w:style w:type="character" w:customStyle="1" w:styleId="FooterChar">
    <w:name w:val="Footer Char"/>
    <w:basedOn w:val="DefaultParagraphFont"/>
    <w:link w:val="Footer"/>
    <w:uiPriority w:val="99"/>
    <w:rsid w:val="005F4A20"/>
    <w:rPr>
      <w:b/>
      <w:color w:val="3B4455" w:themeColor="accent1"/>
      <w:sz w:val="20"/>
    </w:rPr>
  </w:style>
  <w:style w:type="character" w:styleId="PageNumber">
    <w:name w:val="page number"/>
    <w:basedOn w:val="DefaultParagraphFont"/>
    <w:uiPriority w:val="99"/>
    <w:semiHidden/>
    <w:rsid w:val="001205A1"/>
  </w:style>
  <w:style w:type="character" w:customStyle="1" w:styleId="Heading5Char">
    <w:name w:val="Heading 5 Char"/>
    <w:aliases w:val="Subheading Char"/>
    <w:basedOn w:val="DefaultParagraphFont"/>
    <w:link w:val="Heading5"/>
    <w:uiPriority w:val="4"/>
    <w:rsid w:val="00B87579"/>
    <w:rPr>
      <w:rFonts w:asciiTheme="majorHAnsi" w:eastAsiaTheme="majorEastAsia" w:hAnsiTheme="majorHAnsi" w:cstheme="majorBidi"/>
      <w:b/>
      <w:color w:val="3B4455" w:themeColor="accent1"/>
      <w:sz w:val="32"/>
    </w:rPr>
  </w:style>
  <w:style w:type="character" w:styleId="PlaceholderText">
    <w:name w:val="Placeholder Text"/>
    <w:basedOn w:val="DefaultParagraphFont"/>
    <w:uiPriority w:val="99"/>
    <w:semiHidden/>
    <w:rsid w:val="005F4A20"/>
    <w:rPr>
      <w:color w:val="808080"/>
    </w:rPr>
  </w:style>
  <w:style w:type="paragraph" w:styleId="Quote">
    <w:name w:val="Quote"/>
    <w:basedOn w:val="Normal"/>
    <w:next w:val="Normal"/>
    <w:link w:val="QuoteChar"/>
    <w:uiPriority w:val="29"/>
    <w:qFormat/>
    <w:rsid w:val="000F0731"/>
    <w:pPr>
      <w:spacing w:before="200" w:after="160"/>
    </w:pPr>
    <w:rPr>
      <w:rFonts w:asciiTheme="majorHAnsi" w:hAnsiTheme="majorHAnsi"/>
      <w:iCs/>
      <w:color w:val="26414C" w:themeColor="accent5" w:themeShade="40"/>
      <w:sz w:val="76"/>
    </w:rPr>
  </w:style>
  <w:style w:type="character" w:customStyle="1" w:styleId="QuoteChar">
    <w:name w:val="Quote Char"/>
    <w:basedOn w:val="DefaultParagraphFont"/>
    <w:link w:val="Quote"/>
    <w:uiPriority w:val="29"/>
    <w:rsid w:val="000F0731"/>
    <w:rPr>
      <w:rFonts w:asciiTheme="majorHAnsi" w:hAnsiTheme="majorHAnsi"/>
      <w:iCs/>
      <w:color w:val="26414C" w:themeColor="accent5" w:themeShade="40"/>
      <w:sz w:val="76"/>
    </w:rPr>
  </w:style>
  <w:style w:type="paragraph" w:styleId="ListParagraph">
    <w:name w:val="List Paragraph"/>
    <w:basedOn w:val="Normal"/>
    <w:uiPriority w:val="34"/>
    <w:qFormat/>
    <w:rsid w:val="002F56A6"/>
    <w:pPr>
      <w:ind w:left="720"/>
      <w:contextualSpacing/>
    </w:pPr>
  </w:style>
  <w:style w:type="paragraph" w:styleId="TOCHeading">
    <w:name w:val="TOC Heading"/>
    <w:basedOn w:val="Heading1"/>
    <w:next w:val="Normal"/>
    <w:uiPriority w:val="39"/>
    <w:unhideWhenUsed/>
    <w:qFormat/>
    <w:rsid w:val="00BA17EC"/>
    <w:pPr>
      <w:spacing w:line="259" w:lineRule="auto"/>
      <w:outlineLvl w:val="9"/>
    </w:pPr>
    <w:rPr>
      <w:b w:val="0"/>
      <w:color w:val="2C323F" w:themeColor="accent1" w:themeShade="BF"/>
      <w:sz w:val="32"/>
      <w:lang w:val="en-DE" w:eastAsia="en-DE"/>
    </w:rPr>
  </w:style>
  <w:style w:type="paragraph" w:styleId="TOC1">
    <w:name w:val="toc 1"/>
    <w:basedOn w:val="Normal"/>
    <w:next w:val="Normal"/>
    <w:autoRedefine/>
    <w:uiPriority w:val="39"/>
    <w:rsid w:val="00BA17EC"/>
    <w:pPr>
      <w:spacing w:after="100"/>
    </w:pPr>
  </w:style>
  <w:style w:type="paragraph" w:styleId="TOC2">
    <w:name w:val="toc 2"/>
    <w:basedOn w:val="Normal"/>
    <w:next w:val="Normal"/>
    <w:autoRedefine/>
    <w:uiPriority w:val="39"/>
    <w:rsid w:val="00BA17EC"/>
    <w:pPr>
      <w:spacing w:after="100"/>
      <w:ind w:left="240"/>
    </w:pPr>
  </w:style>
  <w:style w:type="paragraph" w:styleId="TOC3">
    <w:name w:val="toc 3"/>
    <w:basedOn w:val="Normal"/>
    <w:next w:val="Normal"/>
    <w:autoRedefine/>
    <w:uiPriority w:val="39"/>
    <w:rsid w:val="00BA17EC"/>
    <w:pPr>
      <w:spacing w:after="100"/>
      <w:ind w:left="480"/>
    </w:pPr>
  </w:style>
  <w:style w:type="character" w:styleId="Hyperlink">
    <w:name w:val="Hyperlink"/>
    <w:basedOn w:val="DefaultParagraphFont"/>
    <w:uiPriority w:val="99"/>
    <w:unhideWhenUsed/>
    <w:rsid w:val="00BA1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526477">
      <w:bodyDiv w:val="1"/>
      <w:marLeft w:val="0"/>
      <w:marRight w:val="0"/>
      <w:marTop w:val="0"/>
      <w:marBottom w:val="0"/>
      <w:divBdr>
        <w:top w:val="none" w:sz="0" w:space="0" w:color="auto"/>
        <w:left w:val="none" w:sz="0" w:space="0" w:color="auto"/>
        <w:bottom w:val="none" w:sz="0" w:space="0" w:color="auto"/>
        <w:right w:val="none" w:sz="0" w:space="0" w:color="auto"/>
      </w:divBdr>
    </w:div>
    <w:div w:id="1264923796">
      <w:bodyDiv w:val="1"/>
      <w:marLeft w:val="0"/>
      <w:marRight w:val="0"/>
      <w:marTop w:val="0"/>
      <w:marBottom w:val="0"/>
      <w:divBdr>
        <w:top w:val="none" w:sz="0" w:space="0" w:color="auto"/>
        <w:left w:val="none" w:sz="0" w:space="0" w:color="auto"/>
        <w:bottom w:val="none" w:sz="0" w:space="0" w:color="auto"/>
        <w:right w:val="none" w:sz="0" w:space="0" w:color="auto"/>
      </w:divBdr>
    </w:div>
    <w:div w:id="1963152368">
      <w:bodyDiv w:val="1"/>
      <w:marLeft w:val="0"/>
      <w:marRight w:val="0"/>
      <w:marTop w:val="0"/>
      <w:marBottom w:val="0"/>
      <w:divBdr>
        <w:top w:val="none" w:sz="0" w:space="0" w:color="auto"/>
        <w:left w:val="none" w:sz="0" w:space="0" w:color="auto"/>
        <w:bottom w:val="none" w:sz="0" w:space="0" w:color="auto"/>
        <w:right w:val="none" w:sz="0" w:space="0" w:color="auto"/>
      </w:divBdr>
    </w:div>
    <w:div w:id="2017802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4.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kate\AppData\Roaming\Microsoft\Templates\Geometric%20student%20report.dotx" TargetMode="External"/></Relationships>
</file>

<file path=word/theme/theme1.xml><?xml version="1.0" encoding="utf-8"?>
<a:theme xmlns:a="http://schemas.openxmlformats.org/drawingml/2006/main" name="MSR">
  <a:themeElements>
    <a:clrScheme name="MSR">
      <a:dk1>
        <a:srgbClr val="000000"/>
      </a:dk1>
      <a:lt1>
        <a:srgbClr val="FFFFFF"/>
      </a:lt1>
      <a:dk2>
        <a:srgbClr val="5E5E5E"/>
      </a:dk2>
      <a:lt2>
        <a:srgbClr val="D6D5D5"/>
      </a:lt2>
      <a:accent1>
        <a:srgbClr val="3B4455"/>
      </a:accent1>
      <a:accent2>
        <a:srgbClr val="FF1571"/>
      </a:accent2>
      <a:accent3>
        <a:srgbClr val="FDC082"/>
      </a:accent3>
      <a:accent4>
        <a:srgbClr val="C9DDE5"/>
      </a:accent4>
      <a:accent5>
        <a:srgbClr val="DBE8ED"/>
      </a:accent5>
      <a:accent6>
        <a:srgbClr val="F2F2F2"/>
      </a:accent6>
      <a:hlink>
        <a:srgbClr val="0000FF"/>
      </a:hlink>
      <a:folHlink>
        <a:srgbClr val="FF00FF"/>
      </a:folHlink>
    </a:clrScheme>
    <a:fontScheme name="ArialBlack GillSans">
      <a:majorFont>
        <a:latin typeface="Arial Black"/>
        <a:ea typeface=""/>
        <a:cs typeface=""/>
      </a:majorFont>
      <a:minorFont>
        <a:latin typeface="Gill Sans MT"/>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BEE7B5EC-5714-E248-8BF3-EA9E1DF22420}" vid="{AE48099E-E8E2-3541-8D32-170253DAFA5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AA1A40-5039-4557-B737-8FEF32517A7A}">
  <ds:schemaRefs>
    <ds:schemaRef ds:uri="http://schemas.openxmlformats.org/officeDocument/2006/bibliography"/>
  </ds:schemaRefs>
</ds:datastoreItem>
</file>

<file path=customXml/itemProps2.xml><?xml version="1.0" encoding="utf-8"?>
<ds:datastoreItem xmlns:ds="http://schemas.openxmlformats.org/officeDocument/2006/customXml" ds:itemID="{909C2606-6035-49A0-8211-65DEE79E8914}">
  <ds:schemaRefs>
    <ds:schemaRef ds:uri="http://schemas.microsoft.com/sharepoint/v3/contenttype/forms"/>
  </ds:schemaRefs>
</ds:datastoreItem>
</file>

<file path=customXml/itemProps3.xml><?xml version="1.0" encoding="utf-8"?>
<ds:datastoreItem xmlns:ds="http://schemas.openxmlformats.org/officeDocument/2006/customXml" ds:itemID="{1FDE1A47-5C16-4CBF-90B0-BC2DEED23AB8}">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D8699111-9D6F-4FD1-899A-4E0B300B1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Geometric student report</Template>
  <TotalTime>0</TotalTime>
  <Pages>16</Pages>
  <Words>4440</Words>
  <Characters>25313</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1. Zielbestimmung</vt:lpstr>
      <vt:lpstr>        </vt:lpstr>
      <vt:lpstr>        2. Produkteinsatz</vt:lpstr>
      <vt:lpstr>        3. Produktfunktionen / Anforderungen </vt:lpstr>
      <vt:lpstr>    /</vt:lpstr>
      <vt:lpstr>        4.Testung</vt:lpstr>
      <vt:lpstr>        5.Monitoring/ Support</vt:lpstr>
      <vt:lpstr>        6. Dokumentation</vt:lpstr>
      <vt:lpstr>        7. Vorgehen</vt:lpstr>
      <vt:lpstr>        8 Entwicklungsumgebung</vt:lpstr>
      <vt:lpstr>        9.Glossar</vt:lpstr>
    </vt:vector>
  </TitlesOfParts>
  <Company/>
  <LinksUpToDate>false</LinksUpToDate>
  <CharactersWithSpaces>29694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Swoboda</dc:creator>
  <cp:keywords/>
  <dc:description/>
  <cp:lastModifiedBy>Ekaterina Swoboda</cp:lastModifiedBy>
  <cp:revision>134</cp:revision>
  <cp:lastPrinted>2025-01-19T13:49:00Z</cp:lastPrinted>
  <dcterms:created xsi:type="dcterms:W3CDTF">2025-01-08T15:52:00Z</dcterms:created>
  <dcterms:modified xsi:type="dcterms:W3CDTF">2025-01-19T16:23:00Z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